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94BBF" w14:textId="0A67ADEC" w:rsidR="001E501D" w:rsidRPr="00F00D23" w:rsidRDefault="0055578F" w:rsidP="00F00D23">
      <w:pPr>
        <w:pStyle w:val="Title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16A8B508" wp14:editId="022975C9">
                <wp:simplePos x="0" y="0"/>
                <wp:positionH relativeFrom="page">
                  <wp:posOffset>5585460</wp:posOffset>
                </wp:positionH>
                <wp:positionV relativeFrom="page">
                  <wp:posOffset>403860</wp:posOffset>
                </wp:positionV>
                <wp:extent cx="2019300" cy="996315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996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0AA06" w14:textId="3827D8A8" w:rsidR="00F00D23" w:rsidRPr="00862E37" w:rsidRDefault="00D62C76" w:rsidP="00862E37">
                            <w:pPr>
                              <w:pStyle w:val="Contactinfo"/>
                            </w:pPr>
                            <w:r>
                              <w:t>8800377188</w:t>
                            </w:r>
                          </w:p>
                          <w:p w14:paraId="628754E9" w14:textId="1C544ED9" w:rsidR="00F00D23" w:rsidRPr="00862E37" w:rsidRDefault="00D62C76" w:rsidP="00862E37">
                            <w:pPr>
                              <w:pStyle w:val="Contactinfo"/>
                            </w:pPr>
                            <w:r>
                              <w:t>birla.himanshi</w:t>
                            </w:r>
                            <w:r w:rsidR="00F00D23" w:rsidRPr="00862E37">
                              <w:t>@</w:t>
                            </w:r>
                            <w:r>
                              <w:t>gmail</w:t>
                            </w:r>
                            <w:r w:rsidR="00F00D23" w:rsidRPr="00862E37">
                              <w:t>.com</w:t>
                            </w:r>
                          </w:p>
                          <w:p w14:paraId="065D51A0" w14:textId="0EEB4385" w:rsidR="0055578F" w:rsidRPr="00862E37" w:rsidRDefault="00D62C76" w:rsidP="00862E37">
                            <w:pPr>
                              <w:pStyle w:val="Contactinfo"/>
                            </w:pPr>
                            <w:r>
                              <w:t>Noida, Uttar Pradesh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A8B50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39.8pt;margin-top:31.8pt;width:159pt;height:78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" filled="f" stroked="f">
                <v:textbox>
                  <w:txbxContent>
                    <w:p w14:paraId="0600AA06" w14:textId="3827D8A8" w:rsidR="00F00D23" w:rsidRPr="00862E37" w:rsidRDefault="00D62C76" w:rsidP="00862E37">
                      <w:pPr>
                        <w:pStyle w:val="Contactinfo"/>
                      </w:pPr>
                      <w:r>
                        <w:t>8800377188</w:t>
                      </w:r>
                    </w:p>
                    <w:p w14:paraId="628754E9" w14:textId="1C544ED9" w:rsidR="00F00D23" w:rsidRPr="00862E37" w:rsidRDefault="00D62C76" w:rsidP="00862E37">
                      <w:pPr>
                        <w:pStyle w:val="Contactinfo"/>
                      </w:pPr>
                      <w:r>
                        <w:t>birla.himanshi</w:t>
                      </w:r>
                      <w:r w:rsidR="00F00D23" w:rsidRPr="00862E37">
                        <w:t>@</w:t>
                      </w:r>
                      <w:r>
                        <w:t>gmail</w:t>
                      </w:r>
                      <w:r w:rsidR="00F00D23" w:rsidRPr="00862E37">
                        <w:t>.com</w:t>
                      </w:r>
                    </w:p>
                    <w:p w14:paraId="065D51A0" w14:textId="0EEB4385" w:rsidR="0055578F" w:rsidRPr="00862E37" w:rsidRDefault="00D62C76" w:rsidP="00862E37">
                      <w:pPr>
                        <w:pStyle w:val="Contactinfo"/>
                      </w:pPr>
                      <w:r>
                        <w:t>Noida, Uttar Pradesh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63D8DB76" wp14:editId="6190A6DC">
                <wp:simplePos x="0" y="0"/>
                <wp:positionH relativeFrom="page">
                  <wp:posOffset>5386705</wp:posOffset>
                </wp:positionH>
                <wp:positionV relativeFrom="page">
                  <wp:posOffset>461645</wp:posOffset>
                </wp:positionV>
                <wp:extent cx="164465" cy="584200"/>
                <wp:effectExtent l="0" t="0" r="6985" b="6350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584200"/>
                          <a:chOff x="0" y="0"/>
                          <a:chExt cx="162560" cy="585420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98DE68" id="Group 11" o:spid="_x0000_s1026" alt="Group of contact info icons" style="position:absolute;margin-left:424.15pt;margin-top:36.35pt;width:12.95pt;height:46pt;z-index:251674624;mso-position-horizontal-relative:page;mso-position-vertical-relative:page;mso-width-relative:margin;mso-height-relative:margin" coordsize="1625,5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">
                  <v:imagedata r:id="rId15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">
                  <v:imagedata r:id="rId16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">
                  <v:imagedata r:id="rId17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BF2C6C">
        <w:t>HIMANSHI</w:t>
      </w:r>
      <w:r w:rsidR="00F00D23" w:rsidRPr="00F00D23">
        <w:t xml:space="preserve"> </w: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184CADF" wp14:editId="3E67C1AD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EB5160B" id="Rectangle 10" o:spid="_x0000_s1026" alt="&quot;&quot;" style="position:absolute;margin-left:36pt;margin-top:36pt;width:7.2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" fillcolor="#adadad [2414]" stroked="f" strokeweight="1pt">
                <w10:wrap anchorx="page" anchory="page"/>
                <w10:anchorlock/>
              </v:rect>
            </w:pict>
          </mc:Fallback>
        </mc:AlternateContent>
      </w:r>
      <w:r w:rsidR="00BF2C6C">
        <w:rPr>
          <w:rStyle w:val="Gray"/>
        </w:rPr>
        <w:t>Birla</w:t>
      </w:r>
    </w:p>
    <w:p w14:paraId="22DBA56C" w14:textId="0A246F98" w:rsidR="0071059B" w:rsidRPr="0055578F" w:rsidRDefault="00D62C76" w:rsidP="0055578F">
      <w:pPr>
        <w:pStyle w:val="Subtitle"/>
      </w:pPr>
      <w:r>
        <w:t>Cloud data architect</w:t>
      </w:r>
    </w:p>
    <w:p w14:paraId="5F65DB34" w14:textId="0D91643A" w:rsidR="0071059B" w:rsidRPr="00307FD9" w:rsidRDefault="00F00D23" w:rsidP="007105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078FC734" wp14:editId="56062E5F">
                <wp:simplePos x="0" y="0"/>
                <wp:positionH relativeFrom="page">
                  <wp:posOffset>358140</wp:posOffset>
                </wp:positionH>
                <wp:positionV relativeFrom="page">
                  <wp:posOffset>3411220</wp:posOffset>
                </wp:positionV>
                <wp:extent cx="4754880" cy="376301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3763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DE384" w14:textId="4BBDE600" w:rsidR="00F00D23" w:rsidRPr="00F00D23" w:rsidRDefault="00AB4881" w:rsidP="00F00D23">
                            <w:pPr>
                              <w:pStyle w:val="Heading1"/>
                            </w:pPr>
                            <w:r>
                              <w:t>core</w:t>
                            </w:r>
                            <w:r w:rsidR="00F00D23" w:rsidRPr="00F00D23">
                              <w:t xml:space="preserve"> </w:t>
                            </w:r>
                            <w:r>
                              <w:t>competencies</w:t>
                            </w:r>
                          </w:p>
                          <w:p w14:paraId="6A7E13D8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718CF9B1" w14:textId="6C1F8183" w:rsidR="00AB4881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Cloud </w:t>
                            </w:r>
                            <w:r w:rsidR="00F15B70">
                              <w:rPr>
                                <w:position w:val="9"/>
                                <w:szCs w:val="22"/>
                              </w:rPr>
                              <w:t xml:space="preserve">/ </w:t>
                            </w: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Big Data Architecture &amp; </w:t>
                            </w:r>
                            <w:r w:rsidR="00F15B70">
                              <w:rPr>
                                <w:position w:val="9"/>
                                <w:szCs w:val="22"/>
                              </w:rPr>
                              <w:t xml:space="preserve">Data </w:t>
                            </w: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Engineering </w:t>
                            </w:r>
                          </w:p>
                          <w:p w14:paraId="0FB85E20" w14:textId="564C004A" w:rsidR="00563D14" w:rsidRPr="005F168A" w:rsidRDefault="00563D14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>
                              <w:rPr>
                                <w:position w:val="9"/>
                                <w:szCs w:val="22"/>
                              </w:rPr>
                              <w:t>Data Modelling &amp; System Design</w:t>
                            </w:r>
                          </w:p>
                          <w:p w14:paraId="589F58B6" w14:textId="77777777" w:rsidR="00AB4881" w:rsidRPr="005F168A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PySpark &amp; Spark SQL Development </w:t>
                            </w:r>
                          </w:p>
                          <w:p w14:paraId="52BFD225" w14:textId="77777777" w:rsidR="00AB4881" w:rsidRPr="005F168A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Data Warehousing &amp; ETL Design </w:t>
                            </w:r>
                          </w:p>
                          <w:p w14:paraId="11D97845" w14:textId="77777777" w:rsidR="00AB4881" w:rsidRPr="005F168A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Hadoop Ecosystem </w:t>
                            </w:r>
                          </w:p>
                          <w:p w14:paraId="3016FA9E" w14:textId="77777777" w:rsidR="005F168A" w:rsidRPr="005F168A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>CI/CD &amp; Job</w:t>
                            </w:r>
                            <w:r w:rsidR="005F168A" w:rsidRPr="005F168A">
                              <w:rPr>
                                <w:position w:val="9"/>
                                <w:szCs w:val="22"/>
                              </w:rPr>
                              <w:t xml:space="preserve"> </w:t>
                            </w:r>
                            <w:r w:rsidRPr="005F168A">
                              <w:rPr>
                                <w:position w:val="9"/>
                                <w:szCs w:val="22"/>
                              </w:rPr>
                              <w:t>Scheduling</w:t>
                            </w:r>
                          </w:p>
                          <w:p w14:paraId="02E87463" w14:textId="06AE56F9" w:rsidR="00F00D23" w:rsidRPr="0065772F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Agile </w:t>
                            </w:r>
                            <w:r w:rsidR="00563D14">
                              <w:rPr>
                                <w:position w:val="9"/>
                                <w:szCs w:val="22"/>
                              </w:rPr>
                              <w:t xml:space="preserve">/ Scrum Methodologies - </w:t>
                            </w:r>
                            <w:proofErr w:type="spellStart"/>
                            <w:r w:rsidR="00563D14">
                              <w:rPr>
                                <w:position w:val="9"/>
                                <w:szCs w:val="22"/>
                              </w:rPr>
                              <w:t>SAFe</w:t>
                            </w:r>
                            <w:proofErr w:type="spellEnd"/>
                          </w:p>
                          <w:p w14:paraId="05131B37" w14:textId="347E21D6" w:rsidR="00F00D23" w:rsidRDefault="00F00D23" w:rsidP="00F00D23">
                            <w:pPr>
                              <w:rPr>
                                <w:rFonts w:ascii="Source Sans Pro" w:hAnsi="Source Sans Pro"/>
                                <w:position w:val="9"/>
                              </w:rPr>
                            </w:pPr>
                          </w:p>
                          <w:p w14:paraId="17DE4346" w14:textId="5698F6B1" w:rsidR="005F168A" w:rsidRDefault="005F168A" w:rsidP="005F168A">
                            <w:pPr>
                              <w:pStyle w:val="Heading1"/>
                            </w:pPr>
                            <w:r>
                              <w:t>technology</w:t>
                            </w:r>
                          </w:p>
                          <w:p w14:paraId="06E8429B" w14:textId="681AF161" w:rsidR="00563D14" w:rsidRDefault="00563D14" w:rsidP="005F16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Cloud Platform – Microsoft Azure (Databricks, ADLS Gen2, A</w:t>
                            </w:r>
                            <w:r w:rsidR="00715B72">
                              <w:t>zure Data Factory</w:t>
                            </w:r>
                            <w:r>
                              <w:t>, Blob Storage, Delta Lake</w:t>
                            </w:r>
                            <w:r w:rsidR="00873E5A">
                              <w:t xml:space="preserve">, </w:t>
                            </w:r>
                            <w:r w:rsidR="00873E5A">
                              <w:t>Azure SQL Server</w:t>
                            </w:r>
                            <w:r>
                              <w:t>)</w:t>
                            </w:r>
                          </w:p>
                          <w:p w14:paraId="75695B70" w14:textId="77777777" w:rsidR="00873E5A" w:rsidRDefault="005F168A" w:rsidP="005F16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Big Data </w:t>
                            </w:r>
                            <w:r w:rsidR="00563D14">
                              <w:t xml:space="preserve">&amp; Programming </w:t>
                            </w:r>
                            <w:r>
                              <w:t>–</w:t>
                            </w:r>
                            <w:r w:rsidR="00715B72">
                              <w:t xml:space="preserve"> </w:t>
                            </w:r>
                            <w:r w:rsidR="00715B72">
                              <w:t>Python, PySpark</w:t>
                            </w:r>
                            <w:r w:rsidR="00715B72">
                              <w:t xml:space="preserve">, </w:t>
                            </w:r>
                            <w:r w:rsidR="00873E5A">
                              <w:t xml:space="preserve">Hadoop, </w:t>
                            </w:r>
                            <w:r>
                              <w:t xml:space="preserve">Hive, Sqoop, </w:t>
                            </w:r>
                          </w:p>
                          <w:p w14:paraId="78F3FBF7" w14:textId="2FA8AFB4" w:rsidR="00715B72" w:rsidRDefault="00715B72" w:rsidP="00873E5A">
                            <w:pPr>
                              <w:pStyle w:val="ListParagraph"/>
                            </w:pPr>
                            <w:r>
                              <w:t>Unix Shell Scripting</w:t>
                            </w:r>
                          </w:p>
                          <w:p w14:paraId="0748288C" w14:textId="3AA818CA" w:rsidR="005F168A" w:rsidRDefault="00873E5A" w:rsidP="005F16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RDBMS</w:t>
                            </w:r>
                            <w:r w:rsidR="00715B72">
                              <w:t xml:space="preserve"> - </w:t>
                            </w:r>
                            <w:r w:rsidR="005F168A">
                              <w:t>SQL, Oracle</w:t>
                            </w:r>
                          </w:p>
                          <w:p w14:paraId="7B1D301D" w14:textId="6A9D0621" w:rsidR="00873E5A" w:rsidRDefault="00715B72" w:rsidP="00873E5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DevOps &amp; Scheduling</w:t>
                            </w:r>
                            <w:r w:rsidR="005F168A">
                              <w:t xml:space="preserve"> – GitHub, Jenkins</w:t>
                            </w:r>
                            <w:r>
                              <w:t>, Light Speed, GitHub Actions</w:t>
                            </w:r>
                            <w:r w:rsidR="005F168A">
                              <w:t xml:space="preserve">, </w:t>
                            </w:r>
                            <w:r w:rsidR="00873E5A">
                              <w:t xml:space="preserve">Apache </w:t>
                            </w:r>
                            <w:r>
                              <w:t>Airflow</w:t>
                            </w:r>
                          </w:p>
                          <w:p w14:paraId="453CD01F" w14:textId="3791189C" w:rsidR="005F168A" w:rsidRPr="00DF53D7" w:rsidRDefault="00873E5A" w:rsidP="00DF53D7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>AI Exposure – GitHub Copilot, Devin</w:t>
                            </w:r>
                          </w:p>
                          <w:p w14:paraId="65E4DC24" w14:textId="77777777" w:rsidR="005F168A" w:rsidRPr="00DB7C3E" w:rsidRDefault="005F168A" w:rsidP="00F00D23">
                            <w:pPr>
                              <w:rPr>
                                <w:rFonts w:ascii="Source Sans Pro" w:hAnsi="Source Sans Pro"/>
                                <w:position w:val="9"/>
                              </w:rPr>
                            </w:pPr>
                          </w:p>
                          <w:p w14:paraId="7813128C" w14:textId="77777777" w:rsidR="0065772F" w:rsidRPr="0065772F" w:rsidRDefault="0065772F" w:rsidP="006577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FC734" id="Text Box 2" o:spid="_x0000_s1027" type="#_x0000_t202" style="position:absolute;left:0;text-align:left;margin-left:28.2pt;margin-top:268.6pt;width:374.4pt;height:296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" filled="f" stroked="f">
                <v:textbox>
                  <w:txbxContent>
                    <w:p w14:paraId="3B2DE384" w14:textId="4BBDE600" w:rsidR="00F00D23" w:rsidRPr="00F00D23" w:rsidRDefault="00AB4881" w:rsidP="00F00D23">
                      <w:pPr>
                        <w:pStyle w:val="Heading1"/>
                      </w:pPr>
                      <w:r>
                        <w:t>core</w:t>
                      </w:r>
                      <w:r w:rsidR="00F00D23" w:rsidRPr="00F00D23">
                        <w:t xml:space="preserve"> </w:t>
                      </w:r>
                      <w:r>
                        <w:t>competencies</w:t>
                      </w:r>
                    </w:p>
                    <w:p w14:paraId="6A7E13D8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718CF9B1" w14:textId="6C1F8183" w:rsidR="00AB4881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 w:rsidRPr="005F168A">
                        <w:rPr>
                          <w:position w:val="9"/>
                          <w:szCs w:val="22"/>
                        </w:rPr>
                        <w:t xml:space="preserve">Cloud </w:t>
                      </w:r>
                      <w:r w:rsidR="00F15B70">
                        <w:rPr>
                          <w:position w:val="9"/>
                          <w:szCs w:val="22"/>
                        </w:rPr>
                        <w:t xml:space="preserve">/ </w:t>
                      </w:r>
                      <w:r w:rsidRPr="005F168A">
                        <w:rPr>
                          <w:position w:val="9"/>
                          <w:szCs w:val="22"/>
                        </w:rPr>
                        <w:t xml:space="preserve">Big Data Architecture &amp; </w:t>
                      </w:r>
                      <w:r w:rsidR="00F15B70">
                        <w:rPr>
                          <w:position w:val="9"/>
                          <w:szCs w:val="22"/>
                        </w:rPr>
                        <w:t xml:space="preserve">Data </w:t>
                      </w:r>
                      <w:r w:rsidRPr="005F168A">
                        <w:rPr>
                          <w:position w:val="9"/>
                          <w:szCs w:val="22"/>
                        </w:rPr>
                        <w:t xml:space="preserve">Engineering </w:t>
                      </w:r>
                    </w:p>
                    <w:p w14:paraId="0FB85E20" w14:textId="564C004A" w:rsidR="00563D14" w:rsidRPr="005F168A" w:rsidRDefault="00563D14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>
                        <w:rPr>
                          <w:position w:val="9"/>
                          <w:szCs w:val="22"/>
                        </w:rPr>
                        <w:t>Data Modelling &amp; System Design</w:t>
                      </w:r>
                    </w:p>
                    <w:p w14:paraId="589F58B6" w14:textId="77777777" w:rsidR="00AB4881" w:rsidRPr="005F168A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 w:rsidRPr="005F168A">
                        <w:rPr>
                          <w:position w:val="9"/>
                          <w:szCs w:val="22"/>
                        </w:rPr>
                        <w:t xml:space="preserve">PySpark &amp; Spark SQL Development </w:t>
                      </w:r>
                    </w:p>
                    <w:p w14:paraId="52BFD225" w14:textId="77777777" w:rsidR="00AB4881" w:rsidRPr="005F168A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 w:rsidRPr="005F168A">
                        <w:rPr>
                          <w:position w:val="9"/>
                          <w:szCs w:val="22"/>
                        </w:rPr>
                        <w:t xml:space="preserve">Data Warehousing &amp; ETL Design </w:t>
                      </w:r>
                    </w:p>
                    <w:p w14:paraId="11D97845" w14:textId="77777777" w:rsidR="00AB4881" w:rsidRPr="005F168A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 w:rsidRPr="005F168A">
                        <w:rPr>
                          <w:position w:val="9"/>
                          <w:szCs w:val="22"/>
                        </w:rPr>
                        <w:t xml:space="preserve">Hadoop Ecosystem </w:t>
                      </w:r>
                    </w:p>
                    <w:p w14:paraId="3016FA9E" w14:textId="77777777" w:rsidR="005F168A" w:rsidRPr="005F168A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 w:rsidRPr="005F168A">
                        <w:rPr>
                          <w:position w:val="9"/>
                          <w:szCs w:val="22"/>
                        </w:rPr>
                        <w:t>CI/CD &amp; Job</w:t>
                      </w:r>
                      <w:r w:rsidR="005F168A" w:rsidRPr="005F168A">
                        <w:rPr>
                          <w:position w:val="9"/>
                          <w:szCs w:val="22"/>
                        </w:rPr>
                        <w:t xml:space="preserve"> </w:t>
                      </w:r>
                      <w:r w:rsidRPr="005F168A">
                        <w:rPr>
                          <w:position w:val="9"/>
                          <w:szCs w:val="22"/>
                        </w:rPr>
                        <w:t>Scheduling</w:t>
                      </w:r>
                    </w:p>
                    <w:p w14:paraId="02E87463" w14:textId="06AE56F9" w:rsidR="00F00D23" w:rsidRPr="0065772F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F168A">
                        <w:rPr>
                          <w:position w:val="9"/>
                          <w:szCs w:val="22"/>
                        </w:rPr>
                        <w:t xml:space="preserve">Agile </w:t>
                      </w:r>
                      <w:r w:rsidR="00563D14">
                        <w:rPr>
                          <w:position w:val="9"/>
                          <w:szCs w:val="22"/>
                        </w:rPr>
                        <w:t xml:space="preserve">/ Scrum Methodologies - </w:t>
                      </w:r>
                      <w:proofErr w:type="spellStart"/>
                      <w:r w:rsidR="00563D14">
                        <w:rPr>
                          <w:position w:val="9"/>
                          <w:szCs w:val="22"/>
                        </w:rPr>
                        <w:t>SAFe</w:t>
                      </w:r>
                      <w:proofErr w:type="spellEnd"/>
                    </w:p>
                    <w:p w14:paraId="05131B37" w14:textId="347E21D6" w:rsidR="00F00D23" w:rsidRDefault="00F00D23" w:rsidP="00F00D23">
                      <w:pPr>
                        <w:rPr>
                          <w:rFonts w:ascii="Source Sans Pro" w:hAnsi="Source Sans Pro"/>
                          <w:position w:val="9"/>
                        </w:rPr>
                      </w:pPr>
                    </w:p>
                    <w:p w14:paraId="17DE4346" w14:textId="5698F6B1" w:rsidR="005F168A" w:rsidRDefault="005F168A" w:rsidP="005F168A">
                      <w:pPr>
                        <w:pStyle w:val="Heading1"/>
                      </w:pPr>
                      <w:r>
                        <w:t>technology</w:t>
                      </w:r>
                    </w:p>
                    <w:p w14:paraId="06E8429B" w14:textId="681AF161" w:rsidR="00563D14" w:rsidRDefault="00563D14" w:rsidP="005F168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Cloud Platform – Microsoft Azure (Databricks, ADLS Gen2, A</w:t>
                      </w:r>
                      <w:r w:rsidR="00715B72">
                        <w:t>zure Data Factory</w:t>
                      </w:r>
                      <w:r>
                        <w:t>, Blob Storage, Delta Lake</w:t>
                      </w:r>
                      <w:r w:rsidR="00873E5A">
                        <w:t xml:space="preserve">, </w:t>
                      </w:r>
                      <w:r w:rsidR="00873E5A">
                        <w:t>Azure SQL Server</w:t>
                      </w:r>
                      <w:r>
                        <w:t>)</w:t>
                      </w:r>
                    </w:p>
                    <w:p w14:paraId="75695B70" w14:textId="77777777" w:rsidR="00873E5A" w:rsidRDefault="005F168A" w:rsidP="005F168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Big Data </w:t>
                      </w:r>
                      <w:r w:rsidR="00563D14">
                        <w:t xml:space="preserve">&amp; Programming </w:t>
                      </w:r>
                      <w:r>
                        <w:t>–</w:t>
                      </w:r>
                      <w:r w:rsidR="00715B72">
                        <w:t xml:space="preserve"> </w:t>
                      </w:r>
                      <w:r w:rsidR="00715B72">
                        <w:t>Python, PySpark</w:t>
                      </w:r>
                      <w:r w:rsidR="00715B72">
                        <w:t xml:space="preserve">, </w:t>
                      </w:r>
                      <w:r w:rsidR="00873E5A">
                        <w:t xml:space="preserve">Hadoop, </w:t>
                      </w:r>
                      <w:r>
                        <w:t xml:space="preserve">Hive, Sqoop, </w:t>
                      </w:r>
                    </w:p>
                    <w:p w14:paraId="78F3FBF7" w14:textId="2FA8AFB4" w:rsidR="00715B72" w:rsidRDefault="00715B72" w:rsidP="00873E5A">
                      <w:pPr>
                        <w:pStyle w:val="ListParagraph"/>
                      </w:pPr>
                      <w:r>
                        <w:t>Unix Shell Scripting</w:t>
                      </w:r>
                    </w:p>
                    <w:p w14:paraId="0748288C" w14:textId="3AA818CA" w:rsidR="005F168A" w:rsidRDefault="00873E5A" w:rsidP="005F168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RDBMS</w:t>
                      </w:r>
                      <w:r w:rsidR="00715B72">
                        <w:t xml:space="preserve"> - </w:t>
                      </w:r>
                      <w:r w:rsidR="005F168A">
                        <w:t>SQL, Oracle</w:t>
                      </w:r>
                    </w:p>
                    <w:p w14:paraId="7B1D301D" w14:textId="6A9D0621" w:rsidR="00873E5A" w:rsidRDefault="00715B72" w:rsidP="00873E5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DevOps &amp; Scheduling</w:t>
                      </w:r>
                      <w:r w:rsidR="005F168A">
                        <w:t xml:space="preserve"> – GitHub, Jenkins</w:t>
                      </w:r>
                      <w:r>
                        <w:t>, Light Speed, GitHub Actions</w:t>
                      </w:r>
                      <w:r w:rsidR="005F168A">
                        <w:t xml:space="preserve">, </w:t>
                      </w:r>
                      <w:r w:rsidR="00873E5A">
                        <w:t xml:space="preserve">Apache </w:t>
                      </w:r>
                      <w:r>
                        <w:t>Airflow</w:t>
                      </w:r>
                    </w:p>
                    <w:p w14:paraId="453CD01F" w14:textId="3791189C" w:rsidR="005F168A" w:rsidRPr="00DF53D7" w:rsidRDefault="00873E5A" w:rsidP="00DF53D7">
                      <w:pPr>
                        <w:pStyle w:val="Default"/>
                        <w:numPr>
                          <w:ilvl w:val="0"/>
                          <w:numId w:val="7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747474"/>
                          <w:sz w:val="22"/>
                          <w:szCs w:val="22"/>
                        </w:rPr>
                        <w:t>AI Exposure – GitHub Copilot, Devin</w:t>
                      </w:r>
                    </w:p>
                    <w:p w14:paraId="65E4DC24" w14:textId="77777777" w:rsidR="005F168A" w:rsidRPr="00DB7C3E" w:rsidRDefault="005F168A" w:rsidP="00F00D23">
                      <w:pPr>
                        <w:rPr>
                          <w:rFonts w:ascii="Source Sans Pro" w:hAnsi="Source Sans Pro"/>
                          <w:position w:val="9"/>
                        </w:rPr>
                      </w:pPr>
                    </w:p>
                    <w:p w14:paraId="7813128C" w14:textId="77777777" w:rsidR="0065772F" w:rsidRPr="0065772F" w:rsidRDefault="0065772F" w:rsidP="0065772F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5358F2B6" wp14:editId="7951EE74">
                <wp:simplePos x="0" y="0"/>
                <wp:positionH relativeFrom="page">
                  <wp:posOffset>5612765</wp:posOffset>
                </wp:positionH>
                <wp:positionV relativeFrom="page">
                  <wp:posOffset>5127625</wp:posOffset>
                </wp:positionV>
                <wp:extent cx="1849120" cy="153289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120" cy="153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A677A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0AC08CF0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17EB8FF5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Communication</w:t>
                            </w:r>
                          </w:p>
                          <w:p w14:paraId="42FE6965" w14:textId="77777777" w:rsidR="00F00D23" w:rsidRPr="000B296B" w:rsidRDefault="0065772F" w:rsidP="000B296B">
                            <w:pPr>
                              <w:pStyle w:val="ListBullet2"/>
                            </w:pPr>
                            <w:r w:rsidRPr="000B296B">
                              <w:t>Teamwork</w:t>
                            </w:r>
                          </w:p>
                          <w:p w14:paraId="351E14CB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 xml:space="preserve">Critical </w:t>
                            </w:r>
                            <w:r w:rsidR="00AE3DA9" w:rsidRPr="000B296B">
                              <w:t>thinking</w:t>
                            </w:r>
                          </w:p>
                          <w:p w14:paraId="5E108610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Time management</w:t>
                            </w:r>
                          </w:p>
                          <w:p w14:paraId="3AF3F73E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Leadership</w:t>
                            </w:r>
                          </w:p>
                          <w:p w14:paraId="3C60E0C9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Adaptability</w:t>
                            </w:r>
                          </w:p>
                          <w:p w14:paraId="6B9C61FF" w14:textId="77777777" w:rsidR="00F00D23" w:rsidRPr="00DB7C3E" w:rsidRDefault="00F00D23" w:rsidP="00F00D23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8F2B6" id="_x0000_s1028" type="#_x0000_t202" style="position:absolute;left:0;text-align:left;margin-left:441.95pt;margin-top:403.75pt;width:145.6pt;height:120.7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" filled="f" stroked="f">
                <v:textbox>
                  <w:txbxContent>
                    <w:p w14:paraId="39DA677A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0AC08CF0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17EB8FF5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Communication</w:t>
                      </w:r>
                    </w:p>
                    <w:p w14:paraId="42FE6965" w14:textId="77777777" w:rsidR="00F00D23" w:rsidRPr="000B296B" w:rsidRDefault="0065772F" w:rsidP="000B296B">
                      <w:pPr>
                        <w:pStyle w:val="ListBullet2"/>
                      </w:pPr>
                      <w:r w:rsidRPr="000B296B">
                        <w:t>Teamwork</w:t>
                      </w:r>
                    </w:p>
                    <w:p w14:paraId="351E14CB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 xml:space="preserve">Critical </w:t>
                      </w:r>
                      <w:r w:rsidR="00AE3DA9" w:rsidRPr="000B296B">
                        <w:t>thinking</w:t>
                      </w:r>
                    </w:p>
                    <w:p w14:paraId="5E108610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Time management</w:t>
                      </w:r>
                    </w:p>
                    <w:p w14:paraId="3AF3F73E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Leadership</w:t>
                      </w:r>
                    </w:p>
                    <w:p w14:paraId="3C60E0C9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Adaptability</w:t>
                      </w:r>
                    </w:p>
                    <w:p w14:paraId="6B9C61FF" w14:textId="77777777" w:rsidR="00F00D23" w:rsidRPr="00DB7C3E" w:rsidRDefault="00F00D23" w:rsidP="00F00D23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1906B4D9" wp14:editId="7C78C7C9">
                <wp:simplePos x="0" y="0"/>
                <wp:positionH relativeFrom="page">
                  <wp:posOffset>5394960</wp:posOffset>
                </wp:positionH>
                <wp:positionV relativeFrom="page">
                  <wp:posOffset>3502660</wp:posOffset>
                </wp:positionV>
                <wp:extent cx="27940" cy="6224905"/>
                <wp:effectExtent l="0" t="0" r="29210" b="23495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" cy="622490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4B610" id="Straight Connector 31" o:spid="_x0000_s1026" alt="&quot;&quot;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24.8pt,275.8pt" to="427pt,7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</w:p>
    <w:p w14:paraId="619731DB" w14:textId="77777777" w:rsidR="00F00D23" w:rsidRDefault="00F00D23" w:rsidP="00F00D23"/>
    <w:p w14:paraId="006081D8" w14:textId="77777777" w:rsidR="00F00D23" w:rsidRPr="00F00D23" w:rsidRDefault="00F00D23" w:rsidP="00F00D23">
      <w:pPr>
        <w:pStyle w:val="Heading1"/>
      </w:pPr>
      <w:r w:rsidRPr="00F00D23">
        <w:t>Professional Overview</w:t>
      </w:r>
    </w:p>
    <w:p w14:paraId="7338812F" w14:textId="5A3AF9F1" w:rsidR="0071059B" w:rsidRDefault="00D62C76" w:rsidP="0055578F">
      <w:r w:rsidRPr="00D62C76">
        <w:t xml:space="preserve">Result-driven </w:t>
      </w:r>
      <w:r w:rsidR="00AB4881">
        <w:t xml:space="preserve">Cloud / </w:t>
      </w:r>
      <w:r w:rsidRPr="00D62C76">
        <w:t xml:space="preserve">Big Data professional with 15 years of IT experience, specialized in large-scale data engineering across Telecom, Healthcare, and Financial Services domains. Proven expertise in </w:t>
      </w:r>
      <w:r w:rsidR="00AB4881">
        <w:t xml:space="preserve">Databricks, </w:t>
      </w:r>
      <w:r w:rsidRPr="00D62C76">
        <w:t>PySpark, Spark SQL, and Big Data ecosystems along with strong Data</w:t>
      </w:r>
      <w:r w:rsidR="00F15B70">
        <w:t xml:space="preserve"> Modelling &amp;</w:t>
      </w:r>
      <w:r w:rsidRPr="00D62C76">
        <w:t xml:space="preserve"> Warehousing concepts</w:t>
      </w:r>
      <w:r w:rsidR="00F15B70">
        <w:t xml:space="preserve">, </w:t>
      </w:r>
      <w:r w:rsidRPr="00D62C76">
        <w:t>with a strong track record of designing and delivering high-performance data pipelines and analytical platforms. Adept at translating complex business requirements into scalable data architectures, with hands-on experience across the full data engineering life cycle — from ingestion and transformation to storage and consumption layers. Brings a strong blend of deep technical expertise and structured delivery through Agile methodology, effective both as an individual contributor and a collaborative team player in complex, fast-moving programs.</w:t>
      </w:r>
    </w:p>
    <w:p w14:paraId="4DD1B277" w14:textId="47CCFB87" w:rsidR="00AB4881" w:rsidRDefault="00E5674E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1DDA430F" wp14:editId="1B1581D8">
                <wp:simplePos x="0" y="0"/>
                <wp:positionH relativeFrom="page">
                  <wp:posOffset>5584190</wp:posOffset>
                </wp:positionH>
                <wp:positionV relativeFrom="margin">
                  <wp:align>bottom</wp:align>
                </wp:positionV>
                <wp:extent cx="1976120" cy="1427480"/>
                <wp:effectExtent l="0" t="0" r="0" b="127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6511" cy="1427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1094C" w14:textId="77777777" w:rsidR="00E5674E" w:rsidRPr="00DB7C3E" w:rsidRDefault="00E5674E" w:rsidP="00E5674E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573E90FC" w14:textId="77777777" w:rsidR="00E5674E" w:rsidRPr="000B296B" w:rsidRDefault="00E5674E" w:rsidP="00E5674E">
                            <w:pPr>
                              <w:pStyle w:val="Smallspace"/>
                            </w:pPr>
                          </w:p>
                          <w:p w14:paraId="48ED672F" w14:textId="432CC566" w:rsidR="00E5674E" w:rsidRPr="00DB7C3E" w:rsidRDefault="000D6498" w:rsidP="00E5674E">
                            <w:r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>Bachelors</w:t>
                            </w:r>
                            <w:r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 xml:space="preserve">of </w:t>
                            </w:r>
                            <w:r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>Technology (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 xml:space="preserve">IT) </w:t>
                            </w:r>
                            <w:r>
                              <w:t xml:space="preserve"> </w:t>
                            </w:r>
                            <w:r w:rsidR="00E501C3">
                              <w:t xml:space="preserve"> </w:t>
                            </w:r>
                            <w:proofErr w:type="gramEnd"/>
                            <w:r w:rsidR="00E5674E">
                              <w:t>20</w:t>
                            </w:r>
                            <w:r w:rsidR="002B1AAB">
                              <w:t xml:space="preserve">04-2008 </w:t>
                            </w:r>
                          </w:p>
                          <w:p w14:paraId="569C492B" w14:textId="77777777" w:rsidR="00E5674E" w:rsidRPr="00DB7C3E" w:rsidRDefault="00E5674E" w:rsidP="00E5674E">
                            <w:pPr>
                              <w:pStyle w:val="Smallspace"/>
                            </w:pPr>
                          </w:p>
                          <w:p w14:paraId="2A63D371" w14:textId="100365A8" w:rsidR="00E5674E" w:rsidRPr="000D6498" w:rsidRDefault="002B1AAB" w:rsidP="000D649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D6498">
                              <w:rPr>
                                <w:b/>
                                <w:bCs/>
                              </w:rPr>
                              <w:t>Senior Secondary School</w:t>
                            </w:r>
                          </w:p>
                          <w:p w14:paraId="52B368EC" w14:textId="40B038D4" w:rsidR="00E5674E" w:rsidRPr="00DB7C3E" w:rsidRDefault="00E501C3" w:rsidP="00E5674E">
                            <w:r>
                              <w:t xml:space="preserve"> </w:t>
                            </w:r>
                            <w:r w:rsidR="00E5674E">
                              <w:t>20</w:t>
                            </w:r>
                            <w:r>
                              <w:t>02-2004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A430F" id="_x0000_s1029" type="#_x0000_t202" style="position:absolute;left:0;text-align:left;margin-left:439.7pt;margin-top:0;width:155.6pt;height:112.4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" filled="f" stroked="f">
                <v:textbox>
                  <w:txbxContent>
                    <w:p w14:paraId="3F31094C" w14:textId="77777777" w:rsidR="00E5674E" w:rsidRPr="00DB7C3E" w:rsidRDefault="00E5674E" w:rsidP="00E5674E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573E90FC" w14:textId="77777777" w:rsidR="00E5674E" w:rsidRPr="000B296B" w:rsidRDefault="00E5674E" w:rsidP="00E5674E">
                      <w:pPr>
                        <w:pStyle w:val="Smallspace"/>
                      </w:pPr>
                    </w:p>
                    <w:p w14:paraId="48ED672F" w14:textId="432CC566" w:rsidR="00E5674E" w:rsidRPr="00DB7C3E" w:rsidRDefault="000D6498" w:rsidP="00E5674E">
                      <w:r>
                        <w:rPr>
                          <w:b/>
                          <w:bCs/>
                          <w:color w:val="747474"/>
                          <w:szCs w:val="22"/>
                        </w:rPr>
                        <w:t>Bachelors</w:t>
                      </w:r>
                      <w:r>
                        <w:rPr>
                          <w:b/>
                          <w:bCs/>
                          <w:color w:val="747474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47474"/>
                          <w:szCs w:val="22"/>
                        </w:rPr>
                        <w:t xml:space="preserve">of </w:t>
                      </w:r>
                      <w:r>
                        <w:rPr>
                          <w:b/>
                          <w:bCs/>
                          <w:color w:val="747474"/>
                          <w:szCs w:val="22"/>
                        </w:rPr>
                        <w:t>Technology (</w:t>
                      </w:r>
                      <w:proofErr w:type="gramStart"/>
                      <w:r>
                        <w:rPr>
                          <w:b/>
                          <w:bCs/>
                          <w:color w:val="747474"/>
                          <w:szCs w:val="22"/>
                        </w:rPr>
                        <w:t xml:space="preserve">IT) </w:t>
                      </w:r>
                      <w:r>
                        <w:t xml:space="preserve"> </w:t>
                      </w:r>
                      <w:r w:rsidR="00E501C3">
                        <w:t xml:space="preserve"> </w:t>
                      </w:r>
                      <w:proofErr w:type="gramEnd"/>
                      <w:r w:rsidR="00E5674E">
                        <w:t>20</w:t>
                      </w:r>
                      <w:r w:rsidR="002B1AAB">
                        <w:t xml:space="preserve">04-2008 </w:t>
                      </w:r>
                    </w:p>
                    <w:p w14:paraId="569C492B" w14:textId="77777777" w:rsidR="00E5674E" w:rsidRPr="00DB7C3E" w:rsidRDefault="00E5674E" w:rsidP="00E5674E">
                      <w:pPr>
                        <w:pStyle w:val="Smallspace"/>
                      </w:pPr>
                    </w:p>
                    <w:p w14:paraId="2A63D371" w14:textId="100365A8" w:rsidR="00E5674E" w:rsidRPr="000D6498" w:rsidRDefault="002B1AAB" w:rsidP="000D6498">
                      <w:pPr>
                        <w:rPr>
                          <w:b/>
                          <w:bCs/>
                        </w:rPr>
                      </w:pPr>
                      <w:r w:rsidRPr="000D6498">
                        <w:rPr>
                          <w:b/>
                          <w:bCs/>
                        </w:rPr>
                        <w:t>Senior Secondary School</w:t>
                      </w:r>
                    </w:p>
                    <w:p w14:paraId="52B368EC" w14:textId="40B038D4" w:rsidR="00E5674E" w:rsidRPr="00DB7C3E" w:rsidRDefault="00E501C3" w:rsidP="00E5674E">
                      <w:r>
                        <w:t xml:space="preserve"> </w:t>
                      </w:r>
                      <w:r w:rsidR="00E5674E">
                        <w:t>20</w:t>
                      </w:r>
                      <w:r>
                        <w:t>02-2004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="007F782C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1" layoutInCell="1" allowOverlap="1" wp14:anchorId="505B5B67" wp14:editId="3367A792">
                <wp:simplePos x="0" y="0"/>
                <wp:positionH relativeFrom="margin">
                  <wp:posOffset>5113020</wp:posOffset>
                </wp:positionH>
                <wp:positionV relativeFrom="page">
                  <wp:posOffset>6991350</wp:posOffset>
                </wp:positionV>
                <wp:extent cx="1891665" cy="991235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1665" cy="991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7F5A0" w14:textId="14234A43" w:rsidR="007F782C" w:rsidRPr="000B296B" w:rsidRDefault="00E5674E" w:rsidP="007F782C">
                            <w:pPr>
                              <w:pStyle w:val="Heading1"/>
                            </w:pPr>
                            <w:r>
                              <w:t xml:space="preserve">Key </w:t>
                            </w:r>
                            <w:r w:rsidR="007F782C">
                              <w:t>domains</w:t>
                            </w:r>
                          </w:p>
                          <w:p w14:paraId="51A6CC92" w14:textId="77777777" w:rsidR="007F782C" w:rsidRPr="000B296B" w:rsidRDefault="007F782C" w:rsidP="007F782C">
                            <w:pPr>
                              <w:pStyle w:val="Smallspace"/>
                            </w:pPr>
                          </w:p>
                          <w:p w14:paraId="345963F6" w14:textId="64DD76FE" w:rsidR="00E5674E" w:rsidRPr="000B296B" w:rsidRDefault="00E5674E" w:rsidP="00E5674E">
                            <w:pPr>
                              <w:pStyle w:val="ListBullet2"/>
                            </w:pPr>
                            <w:r>
                              <w:t>Financial Services</w:t>
                            </w:r>
                          </w:p>
                          <w:p w14:paraId="645CADFB" w14:textId="465CB6F0" w:rsidR="00E5674E" w:rsidRPr="000B296B" w:rsidRDefault="00E5674E" w:rsidP="00E5674E">
                            <w:pPr>
                              <w:pStyle w:val="ListBullet2"/>
                            </w:pPr>
                            <w:r>
                              <w:t>Healthcare</w:t>
                            </w:r>
                          </w:p>
                          <w:p w14:paraId="2A42A12C" w14:textId="183D7E6A" w:rsidR="007F782C" w:rsidRPr="000B296B" w:rsidRDefault="00E5674E" w:rsidP="00E5674E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360"/>
                            </w:pPr>
                            <w:r>
                              <w:t>Telecom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B5B67" id="_x0000_s1030" type="#_x0000_t202" style="position:absolute;left:0;text-align:left;margin-left:402.6pt;margin-top:550.5pt;width:148.95pt;height:78.0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" filled="f" stroked="f">
                <v:textbox>
                  <w:txbxContent>
                    <w:p w14:paraId="4647F5A0" w14:textId="14234A43" w:rsidR="007F782C" w:rsidRPr="000B296B" w:rsidRDefault="00E5674E" w:rsidP="007F782C">
                      <w:pPr>
                        <w:pStyle w:val="Heading1"/>
                      </w:pPr>
                      <w:r>
                        <w:t xml:space="preserve">Key </w:t>
                      </w:r>
                      <w:r w:rsidR="007F782C">
                        <w:t>domains</w:t>
                      </w:r>
                    </w:p>
                    <w:p w14:paraId="51A6CC92" w14:textId="77777777" w:rsidR="007F782C" w:rsidRPr="000B296B" w:rsidRDefault="007F782C" w:rsidP="007F782C">
                      <w:pPr>
                        <w:pStyle w:val="Smallspace"/>
                      </w:pPr>
                    </w:p>
                    <w:p w14:paraId="345963F6" w14:textId="64DD76FE" w:rsidR="00E5674E" w:rsidRPr="000B296B" w:rsidRDefault="00E5674E" w:rsidP="00E5674E">
                      <w:pPr>
                        <w:pStyle w:val="ListBullet2"/>
                      </w:pPr>
                      <w:r>
                        <w:t>Financial Services</w:t>
                      </w:r>
                    </w:p>
                    <w:p w14:paraId="645CADFB" w14:textId="465CB6F0" w:rsidR="00E5674E" w:rsidRPr="000B296B" w:rsidRDefault="00E5674E" w:rsidP="00E5674E">
                      <w:pPr>
                        <w:pStyle w:val="ListBullet2"/>
                      </w:pPr>
                      <w:r>
                        <w:t>Healthcare</w:t>
                      </w:r>
                    </w:p>
                    <w:p w14:paraId="2A42A12C" w14:textId="183D7E6A" w:rsidR="007F782C" w:rsidRPr="000B296B" w:rsidRDefault="00E5674E" w:rsidP="00E5674E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360"/>
                      </w:pPr>
                      <w:r>
                        <w:t>Telecom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3C578C8A" w14:textId="77B9B39E" w:rsidR="00AB4881" w:rsidRDefault="007E1359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1" layoutInCell="1" allowOverlap="1" wp14:anchorId="2A2CB14E" wp14:editId="273E2D61">
                <wp:simplePos x="0" y="0"/>
                <wp:positionH relativeFrom="margin">
                  <wp:posOffset>-85090</wp:posOffset>
                </wp:positionH>
                <wp:positionV relativeFrom="page">
                  <wp:posOffset>7369810</wp:posOffset>
                </wp:positionV>
                <wp:extent cx="4754880" cy="239141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2391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B553B" w14:textId="77777777" w:rsidR="007E1359" w:rsidRPr="00F00D23" w:rsidRDefault="007E1359" w:rsidP="007E1359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5B61A767" w14:textId="77777777" w:rsidR="007E1359" w:rsidRPr="00AE3DA9" w:rsidRDefault="007E1359" w:rsidP="007E1359">
                            <w:pPr>
                              <w:pStyle w:val="Smallspace"/>
                            </w:pPr>
                          </w:p>
                          <w:p w14:paraId="1BEE8B22" w14:textId="1F7E0B3B" w:rsidR="003F1FD3" w:rsidRDefault="00701D55" w:rsidP="003F1FD3">
                            <w:pPr>
                              <w:pStyle w:val="Heading2"/>
                            </w:pPr>
                            <w:r>
                              <w:t>Associate Manger - Technology</w:t>
                            </w:r>
                          </w:p>
                          <w:p w14:paraId="0A309173" w14:textId="1BD4B389" w:rsidR="004727EC" w:rsidRPr="004727EC" w:rsidRDefault="003F1FD3" w:rsidP="00513A1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720"/>
                              <w:rPr>
                                <w:color w:val="747474"/>
                              </w:rPr>
                            </w:pPr>
                            <w:r>
                              <w:rPr>
                                <w:color w:val="747474"/>
                              </w:rPr>
                              <w:t>Iris Software Pvt Limited</w:t>
                            </w:r>
                            <w:r w:rsidR="00D04417">
                              <w:rPr>
                                <w:color w:val="747474"/>
                              </w:rPr>
                              <w:t>, Noida</w:t>
                            </w:r>
                            <w:r>
                              <w:rPr>
                                <w:color w:val="747474"/>
                              </w:rPr>
                              <w:t xml:space="preserve"> | 2</w:t>
                            </w:r>
                            <w:r>
                              <w:rPr>
                                <w:color w:val="747474"/>
                              </w:rPr>
                              <w:t xml:space="preserve">020 </w:t>
                            </w:r>
                            <w:r>
                              <w:rPr>
                                <w:color w:val="747474"/>
                              </w:rPr>
                              <w:t xml:space="preserve">- Present </w:t>
                            </w:r>
                          </w:p>
                          <w:p w14:paraId="13A10EAF" w14:textId="445801BA" w:rsidR="00DF53D7" w:rsidRDefault="00DF53D7" w:rsidP="004727EC">
                            <w:pPr>
                              <w:pStyle w:val="ListBullet"/>
                            </w:pPr>
                            <w:r w:rsidRPr="00DF53D7">
                              <w:t xml:space="preserve">Migrated on-premises Hadoop data warehouses to Azure Synapse Analytics and ADLS Gen2 for </w:t>
                            </w:r>
                            <w:r>
                              <w:t xml:space="preserve">our </w:t>
                            </w:r>
                            <w:r w:rsidRPr="00DF53D7">
                              <w:t>banking client</w:t>
                            </w:r>
                            <w:r>
                              <w:t xml:space="preserve"> and d</w:t>
                            </w:r>
                            <w:r w:rsidRPr="00DF53D7">
                              <w:t xml:space="preserve">eveloped </w:t>
                            </w:r>
                            <w:r>
                              <w:t>scalable</w:t>
                            </w:r>
                            <w:r w:rsidRPr="00DF53D7">
                              <w:t xml:space="preserve"> PySpark scripts for data cleansing</w:t>
                            </w:r>
                            <w:r>
                              <w:t xml:space="preserve"> &amp; </w:t>
                            </w:r>
                            <w:r w:rsidRPr="00DF53D7">
                              <w:t>transformatio</w:t>
                            </w:r>
                            <w:r>
                              <w:t xml:space="preserve">n </w:t>
                            </w:r>
                            <w:r w:rsidRPr="00DF53D7">
                              <w:t>on Azure Databricks</w:t>
                            </w:r>
                            <w:r>
                              <w:t>.</w:t>
                            </w:r>
                          </w:p>
                          <w:p w14:paraId="061CCB3B" w14:textId="65A86582" w:rsidR="00DF53D7" w:rsidRDefault="00DF53D7" w:rsidP="004727EC">
                            <w:pPr>
                              <w:pStyle w:val="ListBullet"/>
                            </w:pPr>
                            <w:r w:rsidRPr="00DF53D7">
                              <w:t>Built automated CI/CD deployment pipelines using Azure DevOps for seamless code promotion across Dev, Test, and Prod environments</w:t>
                            </w:r>
                          </w:p>
                          <w:p w14:paraId="62C94802" w14:textId="214D003E" w:rsidR="004727EC" w:rsidRDefault="004727EC" w:rsidP="004727EC">
                            <w:pPr>
                              <w:pStyle w:val="ListBullet"/>
                            </w:pPr>
                            <w:r>
                              <w:t>Managing Project for a Client with 2</w:t>
                            </w:r>
                            <w:r>
                              <w:t>0</w:t>
                            </w:r>
                            <w:r>
                              <w:t xml:space="preserve">+ team size.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CB14E" id="_x0000_s1031" type="#_x0000_t202" style="position:absolute;left:0;text-align:left;margin-left:-6.7pt;margin-top:580.3pt;width:374.4pt;height:188.3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" filled="f" stroked="f">
                <v:textbox>
                  <w:txbxContent>
                    <w:p w14:paraId="4ADB553B" w14:textId="77777777" w:rsidR="007E1359" w:rsidRPr="00F00D23" w:rsidRDefault="007E1359" w:rsidP="007E1359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5B61A767" w14:textId="77777777" w:rsidR="007E1359" w:rsidRPr="00AE3DA9" w:rsidRDefault="007E1359" w:rsidP="007E1359">
                      <w:pPr>
                        <w:pStyle w:val="Smallspace"/>
                      </w:pPr>
                    </w:p>
                    <w:p w14:paraId="1BEE8B22" w14:textId="1F7E0B3B" w:rsidR="003F1FD3" w:rsidRDefault="00701D55" w:rsidP="003F1FD3">
                      <w:pPr>
                        <w:pStyle w:val="Heading2"/>
                      </w:pPr>
                      <w:r>
                        <w:t>Associate Manger - Technology</w:t>
                      </w:r>
                    </w:p>
                    <w:p w14:paraId="0A309173" w14:textId="1BD4B389" w:rsidR="004727EC" w:rsidRPr="004727EC" w:rsidRDefault="003F1FD3" w:rsidP="00513A10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720"/>
                        <w:rPr>
                          <w:color w:val="747474"/>
                        </w:rPr>
                      </w:pPr>
                      <w:r>
                        <w:rPr>
                          <w:color w:val="747474"/>
                        </w:rPr>
                        <w:t>Iris Software Pvt Limited</w:t>
                      </w:r>
                      <w:r w:rsidR="00D04417">
                        <w:rPr>
                          <w:color w:val="747474"/>
                        </w:rPr>
                        <w:t>, Noida</w:t>
                      </w:r>
                      <w:r>
                        <w:rPr>
                          <w:color w:val="747474"/>
                        </w:rPr>
                        <w:t xml:space="preserve"> | 2</w:t>
                      </w:r>
                      <w:r>
                        <w:rPr>
                          <w:color w:val="747474"/>
                        </w:rPr>
                        <w:t xml:space="preserve">020 </w:t>
                      </w:r>
                      <w:r>
                        <w:rPr>
                          <w:color w:val="747474"/>
                        </w:rPr>
                        <w:t xml:space="preserve">- Present </w:t>
                      </w:r>
                    </w:p>
                    <w:p w14:paraId="13A10EAF" w14:textId="445801BA" w:rsidR="00DF53D7" w:rsidRDefault="00DF53D7" w:rsidP="004727EC">
                      <w:pPr>
                        <w:pStyle w:val="ListBullet"/>
                      </w:pPr>
                      <w:r w:rsidRPr="00DF53D7">
                        <w:t xml:space="preserve">Migrated on-premises Hadoop data warehouses to Azure Synapse Analytics and ADLS Gen2 for </w:t>
                      </w:r>
                      <w:r>
                        <w:t xml:space="preserve">our </w:t>
                      </w:r>
                      <w:r w:rsidRPr="00DF53D7">
                        <w:t>banking client</w:t>
                      </w:r>
                      <w:r>
                        <w:t xml:space="preserve"> and d</w:t>
                      </w:r>
                      <w:r w:rsidRPr="00DF53D7">
                        <w:t xml:space="preserve">eveloped </w:t>
                      </w:r>
                      <w:r>
                        <w:t>scalable</w:t>
                      </w:r>
                      <w:r w:rsidRPr="00DF53D7">
                        <w:t xml:space="preserve"> PySpark scripts for data cleansing</w:t>
                      </w:r>
                      <w:r>
                        <w:t xml:space="preserve"> &amp; </w:t>
                      </w:r>
                      <w:r w:rsidRPr="00DF53D7">
                        <w:t>transformatio</w:t>
                      </w:r>
                      <w:r>
                        <w:t xml:space="preserve">n </w:t>
                      </w:r>
                      <w:r w:rsidRPr="00DF53D7">
                        <w:t>on Azure Databricks</w:t>
                      </w:r>
                      <w:r>
                        <w:t>.</w:t>
                      </w:r>
                    </w:p>
                    <w:p w14:paraId="061CCB3B" w14:textId="65A86582" w:rsidR="00DF53D7" w:rsidRDefault="00DF53D7" w:rsidP="004727EC">
                      <w:pPr>
                        <w:pStyle w:val="ListBullet"/>
                      </w:pPr>
                      <w:r w:rsidRPr="00DF53D7">
                        <w:t>Built automated CI/CD deployment pipelines using Azure DevOps for seamless code promotion across Dev, Test, and Prod environments</w:t>
                      </w:r>
                    </w:p>
                    <w:p w14:paraId="62C94802" w14:textId="214D003E" w:rsidR="004727EC" w:rsidRDefault="004727EC" w:rsidP="004727EC">
                      <w:pPr>
                        <w:pStyle w:val="ListBullet"/>
                      </w:pPr>
                      <w:r>
                        <w:t>Managing Project for a Client with 2</w:t>
                      </w:r>
                      <w:r>
                        <w:t>0</w:t>
                      </w:r>
                      <w:r>
                        <w:t xml:space="preserve">+ team size. 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6469C849" w14:textId="38E66AB2" w:rsidR="00AB4881" w:rsidRDefault="007E1359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1" layoutInCell="1" allowOverlap="1" wp14:anchorId="7A980FC5" wp14:editId="7415D989">
                <wp:simplePos x="0" y="0"/>
                <wp:positionH relativeFrom="margin">
                  <wp:posOffset>5126990</wp:posOffset>
                </wp:positionH>
                <wp:positionV relativeFrom="page">
                  <wp:posOffset>3368675</wp:posOffset>
                </wp:positionV>
                <wp:extent cx="2046605" cy="161036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6605" cy="161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EF4A7" w14:textId="15E5B903" w:rsidR="001A08D0" w:rsidRDefault="007E1359" w:rsidP="001A08D0">
                            <w:pPr>
                              <w:pStyle w:val="Heading1"/>
                            </w:pPr>
                            <w:r>
                              <w:t>STREngths</w:t>
                            </w:r>
                            <w:r w:rsidR="001A08D0">
                              <w:t xml:space="preserve"> </w:t>
                            </w:r>
                          </w:p>
                          <w:p w14:paraId="43535342" w14:textId="4E5786D3" w:rsidR="001A08D0" w:rsidRDefault="001A08D0" w:rsidP="001A08D0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ind w:left="270" w:hanging="270"/>
                            </w:pPr>
                            <w:r w:rsidRPr="001A08D0"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Strong design and analytical skills </w:t>
                            </w:r>
                            <w:r>
                              <w:t xml:space="preserve"> </w:t>
                            </w:r>
                          </w:p>
                          <w:p w14:paraId="4E66EB3D" w14:textId="77777777" w:rsidR="001A08D0" w:rsidRPr="001A08D0" w:rsidRDefault="001A08D0" w:rsidP="001A08D0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ind w:left="27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A08D0"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Rapid adaptability to new technologies </w:t>
                            </w:r>
                          </w:p>
                          <w:p w14:paraId="3A563BB3" w14:textId="063901D9" w:rsidR="001A08D0" w:rsidRPr="001A08D0" w:rsidRDefault="001A08D0" w:rsidP="001A08D0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ind w:left="27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A08D0">
                              <w:rPr>
                                <w:color w:val="747474"/>
                                <w:sz w:val="22"/>
                                <w:szCs w:val="22"/>
                              </w:rPr>
                              <w:t>Stakeholder management</w:t>
                            </w:r>
                            <w:r w:rsidRPr="001A08D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93D0E02" w14:textId="77777777" w:rsidR="001A08D0" w:rsidRDefault="001A08D0" w:rsidP="001A08D0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ind w:left="27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1A08D0"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Leadership in Agile environments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80FC5" id="_x0000_s1032" type="#_x0000_t202" style="position:absolute;left:0;text-align:left;margin-left:403.7pt;margin-top:265.25pt;width:161.15pt;height:126.8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" filled="f" stroked="f">
                <v:textbox>
                  <w:txbxContent>
                    <w:p w14:paraId="629EF4A7" w14:textId="15E5B903" w:rsidR="001A08D0" w:rsidRDefault="007E1359" w:rsidP="001A08D0">
                      <w:pPr>
                        <w:pStyle w:val="Heading1"/>
                      </w:pPr>
                      <w:r>
                        <w:t>STREngths</w:t>
                      </w:r>
                      <w:r w:rsidR="001A08D0">
                        <w:t xml:space="preserve"> </w:t>
                      </w:r>
                    </w:p>
                    <w:p w14:paraId="43535342" w14:textId="4E5786D3" w:rsidR="001A08D0" w:rsidRDefault="001A08D0" w:rsidP="001A08D0">
                      <w:pPr>
                        <w:pStyle w:val="Default"/>
                        <w:numPr>
                          <w:ilvl w:val="0"/>
                          <w:numId w:val="10"/>
                        </w:numPr>
                        <w:ind w:left="270" w:hanging="270"/>
                      </w:pPr>
                      <w:r w:rsidRPr="001A08D0">
                        <w:rPr>
                          <w:color w:val="747474"/>
                          <w:sz w:val="22"/>
                          <w:szCs w:val="22"/>
                        </w:rPr>
                        <w:t xml:space="preserve">Strong design and analytical skills </w:t>
                      </w:r>
                      <w:r>
                        <w:t xml:space="preserve"> </w:t>
                      </w:r>
                    </w:p>
                    <w:p w14:paraId="4E66EB3D" w14:textId="77777777" w:rsidR="001A08D0" w:rsidRPr="001A08D0" w:rsidRDefault="001A08D0" w:rsidP="001A08D0">
                      <w:pPr>
                        <w:pStyle w:val="Default"/>
                        <w:numPr>
                          <w:ilvl w:val="0"/>
                          <w:numId w:val="10"/>
                        </w:numPr>
                        <w:ind w:left="270" w:hanging="270"/>
                        <w:rPr>
                          <w:rFonts w:ascii="Times New Roman" w:hAnsi="Times New Roman" w:cs="Times New Roman"/>
                        </w:rPr>
                      </w:pPr>
                      <w:r w:rsidRPr="001A08D0">
                        <w:rPr>
                          <w:color w:val="747474"/>
                          <w:sz w:val="22"/>
                          <w:szCs w:val="22"/>
                        </w:rPr>
                        <w:t xml:space="preserve">Rapid adaptability to new technologies </w:t>
                      </w:r>
                    </w:p>
                    <w:p w14:paraId="3A563BB3" w14:textId="063901D9" w:rsidR="001A08D0" w:rsidRPr="001A08D0" w:rsidRDefault="001A08D0" w:rsidP="001A08D0">
                      <w:pPr>
                        <w:pStyle w:val="Default"/>
                        <w:numPr>
                          <w:ilvl w:val="0"/>
                          <w:numId w:val="10"/>
                        </w:numPr>
                        <w:ind w:left="270" w:hanging="270"/>
                        <w:rPr>
                          <w:rFonts w:ascii="Times New Roman" w:hAnsi="Times New Roman" w:cs="Times New Roman"/>
                        </w:rPr>
                      </w:pPr>
                      <w:r w:rsidRPr="001A08D0">
                        <w:rPr>
                          <w:color w:val="747474"/>
                          <w:sz w:val="22"/>
                          <w:szCs w:val="22"/>
                        </w:rPr>
                        <w:t>Stakeholder management</w:t>
                      </w:r>
                      <w:r w:rsidRPr="001A08D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93D0E02" w14:textId="77777777" w:rsidR="001A08D0" w:rsidRDefault="001A08D0" w:rsidP="001A08D0">
                      <w:pPr>
                        <w:pStyle w:val="Default"/>
                        <w:numPr>
                          <w:ilvl w:val="0"/>
                          <w:numId w:val="10"/>
                        </w:numPr>
                        <w:ind w:left="270" w:hanging="270"/>
                        <w:rPr>
                          <w:sz w:val="22"/>
                          <w:szCs w:val="22"/>
                        </w:rPr>
                      </w:pPr>
                      <w:r w:rsidRPr="001A08D0">
                        <w:rPr>
                          <w:color w:val="747474"/>
                          <w:sz w:val="22"/>
                          <w:szCs w:val="22"/>
                        </w:rPr>
                        <w:t xml:space="preserve">Leadership in Agile environments 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24E688C6" w14:textId="3B19D92A" w:rsidR="00AB4881" w:rsidRDefault="00AB4881" w:rsidP="0055578F"/>
    <w:p w14:paraId="69ACF3CD" w14:textId="2B11ED9E" w:rsidR="00AB4881" w:rsidRDefault="00AB4881" w:rsidP="0055578F"/>
    <w:p w14:paraId="69D5A0AF" w14:textId="4382550E" w:rsidR="00AB4881" w:rsidRDefault="00AB4881" w:rsidP="0055578F"/>
    <w:p w14:paraId="7A05E11C" w14:textId="46431999" w:rsidR="00AB4881" w:rsidRDefault="00AB4881" w:rsidP="0055578F"/>
    <w:p w14:paraId="0119B7DE" w14:textId="52AF6AA8" w:rsidR="00AB4881" w:rsidRDefault="00AB4881" w:rsidP="0055578F"/>
    <w:p w14:paraId="2E9B92EA" w14:textId="215FDED2" w:rsidR="00AB4881" w:rsidRDefault="00AB4881" w:rsidP="0055578F"/>
    <w:p w14:paraId="75F3E086" w14:textId="27F96466" w:rsidR="00AB4881" w:rsidRDefault="00AB4881" w:rsidP="0055578F"/>
    <w:p w14:paraId="258D704D" w14:textId="27095907" w:rsidR="00AB4881" w:rsidRDefault="00AB4881" w:rsidP="0055578F"/>
    <w:p w14:paraId="2CA939CF" w14:textId="731B92FD" w:rsidR="00AB4881" w:rsidRDefault="00AB4881" w:rsidP="0055578F"/>
    <w:p w14:paraId="03E2D71F" w14:textId="30636042" w:rsidR="00AB4881" w:rsidRDefault="00AB4881" w:rsidP="0055578F"/>
    <w:p w14:paraId="6F708CF4" w14:textId="4BDC69B2" w:rsidR="00AB4881" w:rsidRDefault="00AB4881" w:rsidP="0055578F"/>
    <w:p w14:paraId="61CFB1A5" w14:textId="77DEFAED" w:rsidR="00AB4881" w:rsidRDefault="00AB4881" w:rsidP="0055578F"/>
    <w:p w14:paraId="404D5D32" w14:textId="72FD0DD2" w:rsidR="00AB4881" w:rsidRDefault="00AB4881" w:rsidP="0055578F"/>
    <w:p w14:paraId="71081624" w14:textId="5E464FCC" w:rsidR="00AB4881" w:rsidRDefault="00AB4881" w:rsidP="0055578F"/>
    <w:p w14:paraId="4A703487" w14:textId="57D20C80" w:rsidR="00AB4881" w:rsidRDefault="00AB4881" w:rsidP="0055578F"/>
    <w:p w14:paraId="743A612D" w14:textId="7EAEE8BD" w:rsidR="00AB4881" w:rsidRDefault="00AB4881" w:rsidP="0055578F"/>
    <w:p w14:paraId="1723A25C" w14:textId="708F58A0" w:rsidR="00AB4881" w:rsidRDefault="00AB4881" w:rsidP="0055578F"/>
    <w:p w14:paraId="39858A55" w14:textId="5318A815" w:rsidR="00AB4881" w:rsidRDefault="00AB4881" w:rsidP="0055578F"/>
    <w:p w14:paraId="73F51939" w14:textId="1CD5999E" w:rsidR="00AB4881" w:rsidRDefault="00AB4881" w:rsidP="0055578F"/>
    <w:p w14:paraId="49730A41" w14:textId="5D5D40DE" w:rsidR="00AB4881" w:rsidRDefault="00AB4881" w:rsidP="0055578F"/>
    <w:p w14:paraId="5D8E7C02" w14:textId="023E9113" w:rsidR="00AB4881" w:rsidRDefault="00AB4881" w:rsidP="0055578F"/>
    <w:p w14:paraId="0F00FEF1" w14:textId="34412BEF" w:rsidR="00AB4881" w:rsidRDefault="00AB4881" w:rsidP="0055578F"/>
    <w:p w14:paraId="433F3522" w14:textId="6AE633DD" w:rsidR="00AB4881" w:rsidRDefault="00AB4881" w:rsidP="0055578F"/>
    <w:p w14:paraId="1C608F50" w14:textId="3F66A470" w:rsidR="00AB4881" w:rsidRDefault="00AB4881" w:rsidP="0055578F"/>
    <w:p w14:paraId="5FBF3540" w14:textId="456ACCEA" w:rsidR="00AB4881" w:rsidRDefault="00AB4881" w:rsidP="0055578F"/>
    <w:p w14:paraId="2D43FFBB" w14:textId="24B670CB" w:rsidR="00AB4881" w:rsidRDefault="00AB4881" w:rsidP="0055578F"/>
    <w:p w14:paraId="0611D6A5" w14:textId="35504837" w:rsidR="00AB4881" w:rsidRDefault="00137727" w:rsidP="0055578F">
      <w:r>
        <w:rPr>
          <w:noProof/>
          <w:vertAlign w:val="subscript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63EF364E" wp14:editId="1DD57DA0">
                <wp:simplePos x="0" y="0"/>
                <wp:positionH relativeFrom="page">
                  <wp:posOffset>5338445</wp:posOffset>
                </wp:positionH>
                <wp:positionV relativeFrom="margin">
                  <wp:align>top</wp:align>
                </wp:positionV>
                <wp:extent cx="34925" cy="7849235"/>
                <wp:effectExtent l="0" t="0" r="22225" b="37465"/>
                <wp:wrapNone/>
                <wp:docPr id="3" name="Straight Connector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78492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74628" id="Straight Connector 3" o:spid="_x0000_s1026" alt="&quot;&quot;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" from="420.35pt,0" to="423.1pt,6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" strokecolor="#737373 [1614]">
                <v:stroke joinstyle="miter"/>
                <w10:wrap anchorx="page" anchory="margin"/>
                <w10:anchorlock/>
              </v:line>
            </w:pict>
          </mc:Fallback>
        </mc:AlternateContent>
      </w:r>
    </w:p>
    <w:p w14:paraId="1D8F48CE" w14:textId="1CE8D3CA" w:rsidR="00AB4881" w:rsidRDefault="00AB4881" w:rsidP="0055578F"/>
    <w:p w14:paraId="2B11B4C4" w14:textId="61508883" w:rsidR="00AB4881" w:rsidRDefault="00AB4881" w:rsidP="0055578F"/>
    <w:p w14:paraId="6991E41A" w14:textId="1CE8A379" w:rsidR="00AB4881" w:rsidRDefault="00AB4881" w:rsidP="0055578F"/>
    <w:p w14:paraId="23D40D42" w14:textId="171296D4" w:rsidR="00AB4881" w:rsidRDefault="00AB4881" w:rsidP="0055578F"/>
    <w:p w14:paraId="3357CFD3" w14:textId="4ACCA400" w:rsidR="00AB4881" w:rsidRDefault="00AB4881" w:rsidP="0055578F"/>
    <w:p w14:paraId="27BC5F61" w14:textId="00A3DBBE" w:rsidR="00AB4881" w:rsidRDefault="00AB4881" w:rsidP="0055578F"/>
    <w:p w14:paraId="2931B0C9" w14:textId="710DCE79" w:rsidR="00AB4881" w:rsidRDefault="00F01ECB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1" wp14:anchorId="39B6FCBB" wp14:editId="60807C06">
                <wp:simplePos x="0" y="0"/>
                <wp:positionH relativeFrom="margin">
                  <wp:posOffset>5071110</wp:posOffset>
                </wp:positionH>
                <wp:positionV relativeFrom="page">
                  <wp:posOffset>520065</wp:posOffset>
                </wp:positionV>
                <wp:extent cx="1891665" cy="160337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1665" cy="160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1041A" w14:textId="6CD7439E" w:rsidR="00F01ECB" w:rsidRDefault="00F01ECB" w:rsidP="00F01ECB">
                            <w:pPr>
                              <w:pStyle w:val="Smallspace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01ECB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PERSONAL INFO</w:t>
                            </w:r>
                          </w:p>
                          <w:p w14:paraId="1949E98E" w14:textId="77777777" w:rsidR="000A3787" w:rsidRPr="00F01ECB" w:rsidRDefault="000A3787" w:rsidP="00F01ECB">
                            <w:pPr>
                              <w:pStyle w:val="Smallspace"/>
                              <w:rPr>
                                <w:color w:val="000000" w:themeColor="text1"/>
                              </w:rPr>
                            </w:pPr>
                          </w:p>
                          <w:p w14:paraId="510F0730" w14:textId="77777777" w:rsidR="00F01ECB" w:rsidRDefault="00F01ECB" w:rsidP="00F01ECB">
                            <w:pPr>
                              <w:pStyle w:val="Default"/>
                              <w:rPr>
                                <w:color w:val="7474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DOB </w:t>
                            </w:r>
                          </w:p>
                          <w:p w14:paraId="48939B72" w14:textId="65F72F9B" w:rsidR="00F01ECB" w:rsidRDefault="00F01ECB" w:rsidP="00F01ECB">
                            <w:pPr>
                              <w:pStyle w:val="Default"/>
                              <w:rPr>
                                <w:color w:val="7474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>21</w:t>
                            </w:r>
                            <w:r w:rsidRPr="00F01ECB">
                              <w:rPr>
                                <w:color w:val="747474"/>
                                <w:sz w:val="22"/>
                                <w:szCs w:val="22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 June</w:t>
                            </w: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1BF4A8A" w14:textId="77777777" w:rsidR="00F01ECB" w:rsidRDefault="00F01ECB" w:rsidP="00F01ECB">
                            <w:pPr>
                              <w:pStyle w:val="Default"/>
                              <w:rPr>
                                <w:color w:val="7474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Languages </w:t>
                            </w:r>
                          </w:p>
                          <w:p w14:paraId="029B8014" w14:textId="24F009E8" w:rsidR="00F01ECB" w:rsidRDefault="00F01ECB" w:rsidP="00F01ECB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>English, Hindi</w:t>
                            </w:r>
                          </w:p>
                          <w:p w14:paraId="228D40FB" w14:textId="77777777" w:rsidR="00F01ECB" w:rsidRDefault="00F01ECB" w:rsidP="00F01ECB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Marital Status </w:t>
                            </w:r>
                          </w:p>
                          <w:p w14:paraId="5837D5B1" w14:textId="56EA4618" w:rsidR="00F01ECB" w:rsidRPr="00F01ECB" w:rsidRDefault="00F01ECB" w:rsidP="00F01ECB">
                            <w:pPr>
                              <w:pStyle w:val="ListBullet2"/>
                            </w:pPr>
                            <w:r>
                              <w:rPr>
                                <w:color w:val="747474"/>
                                <w:szCs w:val="22"/>
                              </w:rPr>
                              <w:t>Married</w:t>
                            </w:r>
                          </w:p>
                          <w:p w14:paraId="748FD910" w14:textId="77777777" w:rsidR="00F01ECB" w:rsidRPr="000B296B" w:rsidRDefault="00F01ECB" w:rsidP="00F01ECB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6FCBB" id="_x0000_s1033" type="#_x0000_t202" style="position:absolute;left:0;text-align:left;margin-left:399.3pt;margin-top:40.95pt;width:148.95pt;height:126.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" filled="f" stroked="f">
                <v:textbox>
                  <w:txbxContent>
                    <w:p w14:paraId="2EC1041A" w14:textId="6CD7439E" w:rsidR="00F01ECB" w:rsidRDefault="00F01ECB" w:rsidP="00F01ECB">
                      <w:pPr>
                        <w:pStyle w:val="Smallspace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F01ECB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PERSONAL INFO</w:t>
                      </w:r>
                    </w:p>
                    <w:p w14:paraId="1949E98E" w14:textId="77777777" w:rsidR="000A3787" w:rsidRPr="00F01ECB" w:rsidRDefault="000A3787" w:rsidP="00F01ECB">
                      <w:pPr>
                        <w:pStyle w:val="Smallspace"/>
                        <w:rPr>
                          <w:color w:val="000000" w:themeColor="text1"/>
                        </w:rPr>
                      </w:pPr>
                    </w:p>
                    <w:p w14:paraId="510F0730" w14:textId="77777777" w:rsidR="00F01ECB" w:rsidRDefault="00F01ECB" w:rsidP="00F01ECB">
                      <w:pPr>
                        <w:pStyle w:val="Default"/>
                        <w:rPr>
                          <w:color w:val="747474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DOB </w:t>
                      </w:r>
                    </w:p>
                    <w:p w14:paraId="48939B72" w14:textId="65F72F9B" w:rsidR="00F01ECB" w:rsidRDefault="00F01ECB" w:rsidP="00F01ECB">
                      <w:pPr>
                        <w:pStyle w:val="Default"/>
                        <w:rPr>
                          <w:color w:val="747474"/>
                          <w:sz w:val="22"/>
                          <w:szCs w:val="22"/>
                        </w:rPr>
                      </w:pPr>
                      <w:r>
                        <w:rPr>
                          <w:color w:val="747474"/>
                          <w:sz w:val="22"/>
                          <w:szCs w:val="22"/>
                        </w:rPr>
                        <w:t>21</w:t>
                      </w:r>
                      <w:r w:rsidRPr="00F01ECB">
                        <w:rPr>
                          <w:color w:val="747474"/>
                          <w:sz w:val="22"/>
                          <w:szCs w:val="22"/>
                          <w:vertAlign w:val="superscript"/>
                        </w:rPr>
                        <w:t>st</w:t>
                      </w:r>
                      <w:r>
                        <w:rPr>
                          <w:color w:val="747474"/>
                          <w:sz w:val="22"/>
                          <w:szCs w:val="22"/>
                        </w:rPr>
                        <w:t xml:space="preserve"> June</w:t>
                      </w:r>
                      <w:r>
                        <w:rPr>
                          <w:color w:val="74747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1BF4A8A" w14:textId="77777777" w:rsidR="00F01ECB" w:rsidRDefault="00F01ECB" w:rsidP="00F01ECB">
                      <w:pPr>
                        <w:pStyle w:val="Default"/>
                        <w:rPr>
                          <w:color w:val="747474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Languages </w:t>
                      </w:r>
                    </w:p>
                    <w:p w14:paraId="029B8014" w14:textId="24F009E8" w:rsidR="00F01ECB" w:rsidRDefault="00F01ECB" w:rsidP="00F01ECB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747474"/>
                          <w:sz w:val="22"/>
                          <w:szCs w:val="22"/>
                        </w:rPr>
                        <w:t>English, Hindi</w:t>
                      </w:r>
                    </w:p>
                    <w:p w14:paraId="228D40FB" w14:textId="77777777" w:rsidR="00F01ECB" w:rsidRDefault="00F01ECB" w:rsidP="00F01ECB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Marital Status </w:t>
                      </w:r>
                    </w:p>
                    <w:p w14:paraId="5837D5B1" w14:textId="56EA4618" w:rsidR="00F01ECB" w:rsidRPr="00F01ECB" w:rsidRDefault="00F01ECB" w:rsidP="00F01ECB">
                      <w:pPr>
                        <w:pStyle w:val="ListBullet2"/>
                      </w:pPr>
                      <w:r>
                        <w:rPr>
                          <w:color w:val="747474"/>
                          <w:szCs w:val="22"/>
                        </w:rPr>
                        <w:t>Married</w:t>
                      </w:r>
                    </w:p>
                    <w:p w14:paraId="748FD910" w14:textId="77777777" w:rsidR="00F01ECB" w:rsidRPr="000B296B" w:rsidRDefault="00F01ECB" w:rsidP="00F01ECB">
                      <w:pPr>
                        <w:pStyle w:val="ListBullet2"/>
                        <w:numPr>
                          <w:ilvl w:val="0"/>
                          <w:numId w:val="0"/>
                        </w:numPr>
                        <w:ind w:left="360"/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30792983" w14:textId="333A544B" w:rsidR="00AB4881" w:rsidRDefault="00AB4881" w:rsidP="0055578F"/>
    <w:p w14:paraId="5FC08295" w14:textId="775E76F3" w:rsidR="00AB4881" w:rsidRDefault="00AB4881" w:rsidP="0055578F"/>
    <w:p w14:paraId="7E064CE6" w14:textId="52C100E0" w:rsidR="00AB4881" w:rsidRDefault="00AB4881" w:rsidP="0055578F"/>
    <w:p w14:paraId="514B6BD0" w14:textId="5573ED9E" w:rsidR="00AB4881" w:rsidRDefault="00AB4881" w:rsidP="0055578F"/>
    <w:p w14:paraId="5B6FA52E" w14:textId="6520CD4B" w:rsidR="00AB4881" w:rsidRDefault="00AB4881" w:rsidP="0055578F"/>
    <w:p w14:paraId="3670B28E" w14:textId="77777777" w:rsidR="00AB4881" w:rsidRDefault="00AB4881" w:rsidP="0055578F"/>
    <w:p w14:paraId="0854914D" w14:textId="08DF8E16" w:rsidR="00AB4881" w:rsidRDefault="00AB4881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1" layoutInCell="1" allowOverlap="1" wp14:anchorId="035A861D" wp14:editId="69F1A10B">
                <wp:simplePos x="0" y="0"/>
                <wp:positionH relativeFrom="page">
                  <wp:posOffset>467360</wp:posOffset>
                </wp:positionH>
                <wp:positionV relativeFrom="margin">
                  <wp:align>top</wp:align>
                </wp:positionV>
                <wp:extent cx="4754880" cy="7842250"/>
                <wp:effectExtent l="0" t="0" r="0" b="63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78427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CEA40" w14:textId="6F1D04F8" w:rsidR="00D04417" w:rsidRDefault="00DF53D7" w:rsidP="00AB4881">
                            <w:pPr>
                              <w:pStyle w:val="ListBullet"/>
                            </w:pPr>
                            <w:r>
                              <w:t>Leading a scrum team to deliver work in iterations, responsible for the design, implementation and delivery of both functional and tech mandatory modules.</w:t>
                            </w:r>
                          </w:p>
                          <w:p w14:paraId="47549E72" w14:textId="77777777" w:rsidR="00176C05" w:rsidRDefault="00176C05" w:rsidP="00176C0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  <w:p w14:paraId="4BBED1A1" w14:textId="3050D375" w:rsidR="00AB4881" w:rsidRPr="00DB7C3E" w:rsidRDefault="00AB4881" w:rsidP="00AB4881">
                            <w:pPr>
                              <w:pStyle w:val="Heading2"/>
                            </w:pPr>
                            <w:r>
                              <w:t>S</w:t>
                            </w:r>
                            <w:r w:rsidR="000D2CEF">
                              <w:t>olution Consultant / Tech Lead</w:t>
                            </w:r>
                          </w:p>
                          <w:p w14:paraId="727CE467" w14:textId="15F7DA39" w:rsidR="00AB4881" w:rsidRPr="0065772F" w:rsidRDefault="000D2CEF" w:rsidP="00AB4881">
                            <w:pPr>
                              <w:pStyle w:val="Heading3"/>
                            </w:pPr>
                            <w:r>
                              <w:t>Iris Software Pvt Limited</w:t>
                            </w:r>
                            <w:r w:rsidR="00D04417">
                              <w:t>, Noida</w:t>
                            </w:r>
                          </w:p>
                          <w:p w14:paraId="12549C87" w14:textId="77777777" w:rsidR="00176C05" w:rsidRDefault="00176C05" w:rsidP="00176C05">
                            <w:pPr>
                              <w:pStyle w:val="ListBullet"/>
                            </w:pPr>
                            <w:r>
                              <w:t>Led the Hive-to-PySpark migration for the project, defining migration strategy, prioritizing jobs by complexity and criticality, and establishing</w:t>
                            </w:r>
                          </w:p>
                          <w:p w14:paraId="2B8116CE" w14:textId="1B4A57DE" w:rsidR="00176C05" w:rsidRDefault="00176C05" w:rsidP="00176C0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  <w:r>
                              <w:t>team coding standards.</w:t>
                            </w:r>
                          </w:p>
                          <w:p w14:paraId="7F60389F" w14:textId="4AA4B358" w:rsidR="000D2CEF" w:rsidRDefault="000D2CEF" w:rsidP="000D2CEF">
                            <w:pPr>
                              <w:pStyle w:val="ListBullet"/>
                            </w:pPr>
                            <w:r>
                              <w:t>Analyze</w:t>
                            </w:r>
                            <w:r>
                              <w:t>d</w:t>
                            </w:r>
                            <w:r>
                              <w:t xml:space="preserve"> source systems and process flows, contributing</w:t>
                            </w:r>
                            <w:r>
                              <w:t xml:space="preserve"> </w:t>
                            </w:r>
                            <w:r>
                              <w:t>to AML Framework built on Talend, PySpark, and Hive.</w:t>
                            </w:r>
                          </w:p>
                          <w:p w14:paraId="3F8F9099" w14:textId="5C944DF7" w:rsidR="000D2CEF" w:rsidRDefault="000D2CEF" w:rsidP="000D2CEF">
                            <w:pPr>
                              <w:pStyle w:val="ListBullet"/>
                            </w:pPr>
                            <w:r>
                              <w:t>Design</w:t>
                            </w:r>
                            <w:r w:rsidR="00DF6BE2">
                              <w:t>ed</w:t>
                            </w:r>
                            <w:r>
                              <w:t xml:space="preserve"> and develop</w:t>
                            </w:r>
                            <w:r w:rsidR="00DF6BE2">
                              <w:t>ed</w:t>
                            </w:r>
                            <w:r>
                              <w:t xml:space="preserve"> Hive queries for transactional and referential data loading</w:t>
                            </w:r>
                            <w:r w:rsidR="00DF6BE2">
                              <w:t xml:space="preserve"> </w:t>
                            </w:r>
                            <w:r>
                              <w:t>across multiple regions.</w:t>
                            </w:r>
                          </w:p>
                          <w:p w14:paraId="1A528B8F" w14:textId="1574B33B" w:rsidR="000D2CEF" w:rsidRDefault="000D2CEF" w:rsidP="000D2CEF">
                            <w:pPr>
                              <w:pStyle w:val="ListBullet"/>
                            </w:pPr>
                            <w:r>
                              <w:t>Build PySpark pipelines to flatten fact data, calculate features, and generate fraud</w:t>
                            </w:r>
                            <w:r w:rsidR="00DF6BE2">
                              <w:t xml:space="preserve"> </w:t>
                            </w:r>
                            <w:r>
                              <w:t>alerts for the NextGen team.</w:t>
                            </w:r>
                          </w:p>
                          <w:p w14:paraId="57C33F2D" w14:textId="1510F626" w:rsidR="000D2CEF" w:rsidRDefault="000D2CEF" w:rsidP="000D2CEF">
                            <w:pPr>
                              <w:pStyle w:val="ListBullet"/>
                            </w:pPr>
                            <w:r>
                              <w:t>Implement</w:t>
                            </w:r>
                            <w:r w:rsidR="00DF6BE2">
                              <w:t>ed</w:t>
                            </w:r>
                            <w:r>
                              <w:t xml:space="preserve"> end-to-end CI/CD onboarding using Bit Bucket, Jenkins, and R</w:t>
                            </w:r>
                            <w:r w:rsidR="00DF6BE2">
                              <w:t>LM</w:t>
                            </w:r>
                            <w:r>
                              <w:t>, and</w:t>
                            </w:r>
                            <w:r w:rsidR="00DF6BE2">
                              <w:t xml:space="preserve"> </w:t>
                            </w:r>
                            <w:r>
                              <w:t>manage</w:t>
                            </w:r>
                            <w:r w:rsidR="00DF6BE2">
                              <w:t>d</w:t>
                            </w:r>
                            <w:r>
                              <w:t xml:space="preserve"> job scheduling through Autosys.</w:t>
                            </w:r>
                          </w:p>
                          <w:p w14:paraId="0011EA52" w14:textId="77777777" w:rsidR="00D04417" w:rsidRPr="0065772F" w:rsidRDefault="00D04417" w:rsidP="00D0441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  <w:p w14:paraId="3B1570CB" w14:textId="6D5B409F" w:rsidR="00AB4881" w:rsidRPr="0065772F" w:rsidRDefault="00513A10" w:rsidP="00AB4881">
                            <w:pPr>
                              <w:pStyle w:val="Heading2"/>
                            </w:pPr>
                            <w:r>
                              <w:t>Sr. Developer / Business Analyst</w:t>
                            </w:r>
                          </w:p>
                          <w:p w14:paraId="49995EBF" w14:textId="6807A56E" w:rsidR="00513A10" w:rsidRPr="00513A10" w:rsidRDefault="00513A10" w:rsidP="00513A1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  <w:r w:rsidRPr="00513A10">
                              <w:rPr>
                                <w:rFonts w:asciiTheme="majorHAnsi" w:hAnsiTheme="majorHAnsi"/>
                              </w:rPr>
                              <w:t>Optum Global Solutions Pvt Ltd (UHG) | Aug 2013 – Jan 2020</w:t>
                            </w:r>
                          </w:p>
                          <w:p w14:paraId="00D48A69" w14:textId="687070A7" w:rsidR="00513A10" w:rsidRDefault="00513A10" w:rsidP="00176C05">
                            <w:pPr>
                              <w:pStyle w:val="ListBullet"/>
                            </w:pPr>
                            <w:r>
                              <w:t>Delivered the Optum Data Lake (Data Fabric 2.0) migration, developing Talend jobs</w:t>
                            </w:r>
                            <w:r w:rsidR="00176C05">
                              <w:t xml:space="preserve"> </w:t>
                            </w:r>
                            <w:r>
                              <w:t>for multi-source ingestion using Talend Studio 6.3, Hive, HBase, Sqoop</w:t>
                            </w:r>
                            <w:r w:rsidR="00176C05">
                              <w:t>.</w:t>
                            </w:r>
                          </w:p>
                          <w:p w14:paraId="69388663" w14:textId="5785B6D3" w:rsidR="00513A10" w:rsidRDefault="00513A10" w:rsidP="00513A10">
                            <w:pPr>
                              <w:pStyle w:val="ListBullet"/>
                            </w:pPr>
                            <w:r>
                              <w:t>Created Hive, Snapshot, ORC, and metadata tables, and built Sqoop-based</w:t>
                            </w:r>
                            <w:r w:rsidR="00176C05">
                              <w:t xml:space="preserve"> </w:t>
                            </w:r>
                            <w:r>
                              <w:t>procedures to move data from RDBMS sources into the Data Lake.</w:t>
                            </w:r>
                          </w:p>
                          <w:p w14:paraId="74B5BAA6" w14:textId="746913DF" w:rsidR="00513A10" w:rsidRDefault="00513A10" w:rsidP="00513A10">
                            <w:pPr>
                              <w:pStyle w:val="ListBullet"/>
                            </w:pPr>
                            <w:r>
                              <w:t>On CCDI &amp; ARO (2013–2016), gathered requirements and built ETL jobs in DataStage</w:t>
                            </w:r>
                            <w:r w:rsidR="00176C05">
                              <w:t xml:space="preserve"> </w:t>
                            </w:r>
                            <w:r>
                              <w:t>11.3 to convert commercial and non-commercial client data into the standard Optum</w:t>
                            </w:r>
                            <w:r w:rsidR="00176C05">
                              <w:t xml:space="preserve"> </w:t>
                            </w:r>
                            <w:r>
                              <w:t>AFRS format.</w:t>
                            </w:r>
                          </w:p>
                          <w:p w14:paraId="1381871E" w14:textId="07BC8258" w:rsidR="00AB4881" w:rsidRPr="00176C05" w:rsidRDefault="00513A10" w:rsidP="00513A10">
                            <w:pPr>
                              <w:pStyle w:val="ListBullet"/>
                              <w:rPr>
                                <w:rFonts w:ascii="Source Sans Pro" w:hAnsi="Source Sans Pro"/>
                              </w:rPr>
                            </w:pPr>
                            <w:r>
                              <w:t>Developed Unix automation scripts, improving process stability and ensuring timely,</w:t>
                            </w:r>
                            <w:r w:rsidR="00176C05">
                              <w:t xml:space="preserve"> </w:t>
                            </w:r>
                            <w:r>
                              <w:t>quality data delivery to downstream consumers.</w:t>
                            </w:r>
                          </w:p>
                          <w:p w14:paraId="65E1216A" w14:textId="77777777" w:rsidR="00176C05" w:rsidRPr="00176C05" w:rsidRDefault="00176C05" w:rsidP="00176C0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Source Sans Pro" w:hAnsi="Source Sans Pro"/>
                              </w:rPr>
                            </w:pPr>
                          </w:p>
                          <w:p w14:paraId="6B2935A7" w14:textId="0ADA8465" w:rsidR="00AB4881" w:rsidRPr="00DB7C3E" w:rsidRDefault="00176C05" w:rsidP="00AB4881">
                            <w:pPr>
                              <w:pStyle w:val="Heading2"/>
                            </w:pPr>
                            <w:r>
                              <w:t>Software Engineer</w:t>
                            </w:r>
                          </w:p>
                          <w:p w14:paraId="26FC4ADF" w14:textId="12C81E68" w:rsidR="00AB4881" w:rsidRPr="000B296B" w:rsidRDefault="00176C05" w:rsidP="00AB4881">
                            <w:pPr>
                              <w:pStyle w:val="Heading3"/>
                            </w:pPr>
                            <w:r>
                              <w:t>IBM – Bharti Airtel</w:t>
                            </w:r>
                            <w:r w:rsidR="00AB4881" w:rsidRPr="000B296B">
                              <w:t xml:space="preserve"> | </w:t>
                            </w:r>
                            <w:r>
                              <w:t xml:space="preserve">Mar </w:t>
                            </w:r>
                            <w:r w:rsidR="00AB4881" w:rsidRPr="000B296B">
                              <w:t>20</w:t>
                            </w:r>
                            <w:r>
                              <w:t>11</w:t>
                            </w:r>
                            <w:r w:rsidR="00AB4881" w:rsidRPr="000B296B">
                              <w:t xml:space="preserve">- </w:t>
                            </w:r>
                            <w:r>
                              <w:t xml:space="preserve">July </w:t>
                            </w:r>
                            <w:r w:rsidR="00AB4881" w:rsidRPr="000B296B">
                              <w:t>20</w:t>
                            </w:r>
                            <w:r>
                              <w:t>13</w:t>
                            </w:r>
                          </w:p>
                          <w:p w14:paraId="5503ABB8" w14:textId="25810427" w:rsidR="00AB4881" w:rsidRDefault="001E39BE" w:rsidP="001E39BE">
                            <w:pPr>
                              <w:pStyle w:val="ListBullet"/>
                            </w:pPr>
                            <w:r>
                              <w:t>Designed and maintained robust Oracle PL/SQL packages, stored procedures</w:t>
                            </w:r>
                            <w:r>
                              <w:t xml:space="preserve"> </w:t>
                            </w:r>
                            <w:r>
                              <w:t>to process incoming wireless and wireline CDRs daily.</w:t>
                            </w:r>
                          </w:p>
                          <w:p w14:paraId="61891047" w14:textId="782905DE" w:rsidR="001E39BE" w:rsidRPr="0065772F" w:rsidRDefault="001E39BE" w:rsidP="001E39BE">
                            <w:pPr>
                              <w:pStyle w:val="ListBullet"/>
                            </w:pPr>
                            <w:r>
                              <w:t>Created complex SQL queries and reports to track call drop rates, billing anomalies, and usage trends.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861D" id="_x0000_s1034" type="#_x0000_t202" style="position:absolute;left:0;text-align:left;margin-left:36.8pt;margin-top:0;width:374.4pt;height:617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" filled="f" stroked="f">
                <v:textbox>
                  <w:txbxContent>
                    <w:p w14:paraId="27CCEA40" w14:textId="6F1D04F8" w:rsidR="00D04417" w:rsidRDefault="00DF53D7" w:rsidP="00AB4881">
                      <w:pPr>
                        <w:pStyle w:val="ListBullet"/>
                      </w:pPr>
                      <w:r>
                        <w:t>Leading a scrum team to deliver work in iterations, responsible for the design, implementation and delivery of both functional and tech mandatory modules.</w:t>
                      </w:r>
                    </w:p>
                    <w:p w14:paraId="47549E72" w14:textId="77777777" w:rsidR="00176C05" w:rsidRDefault="00176C05" w:rsidP="00176C0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  <w:p w14:paraId="4BBED1A1" w14:textId="3050D375" w:rsidR="00AB4881" w:rsidRPr="00DB7C3E" w:rsidRDefault="00AB4881" w:rsidP="00AB4881">
                      <w:pPr>
                        <w:pStyle w:val="Heading2"/>
                      </w:pPr>
                      <w:r>
                        <w:t>S</w:t>
                      </w:r>
                      <w:r w:rsidR="000D2CEF">
                        <w:t>olution Consultant / Tech Lead</w:t>
                      </w:r>
                    </w:p>
                    <w:p w14:paraId="727CE467" w14:textId="15F7DA39" w:rsidR="00AB4881" w:rsidRPr="0065772F" w:rsidRDefault="000D2CEF" w:rsidP="00AB4881">
                      <w:pPr>
                        <w:pStyle w:val="Heading3"/>
                      </w:pPr>
                      <w:r>
                        <w:t>Iris Software Pvt Limited</w:t>
                      </w:r>
                      <w:r w:rsidR="00D04417">
                        <w:t>, Noida</w:t>
                      </w:r>
                    </w:p>
                    <w:p w14:paraId="12549C87" w14:textId="77777777" w:rsidR="00176C05" w:rsidRDefault="00176C05" w:rsidP="00176C05">
                      <w:pPr>
                        <w:pStyle w:val="ListBullet"/>
                      </w:pPr>
                      <w:r>
                        <w:t>Led the Hive-to-PySpark migration for the project, defining migration strategy, prioritizing jobs by complexity and criticality, and establishing</w:t>
                      </w:r>
                    </w:p>
                    <w:p w14:paraId="2B8116CE" w14:textId="1B4A57DE" w:rsidR="00176C05" w:rsidRDefault="00176C05" w:rsidP="00176C0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</w:pPr>
                      <w:r>
                        <w:t>team coding standards.</w:t>
                      </w:r>
                    </w:p>
                    <w:p w14:paraId="7F60389F" w14:textId="4AA4B358" w:rsidR="000D2CEF" w:rsidRDefault="000D2CEF" w:rsidP="000D2CEF">
                      <w:pPr>
                        <w:pStyle w:val="ListBullet"/>
                      </w:pPr>
                      <w:r>
                        <w:t>Analyze</w:t>
                      </w:r>
                      <w:r>
                        <w:t>d</w:t>
                      </w:r>
                      <w:r>
                        <w:t xml:space="preserve"> source systems and process flows, contributing</w:t>
                      </w:r>
                      <w:r>
                        <w:t xml:space="preserve"> </w:t>
                      </w:r>
                      <w:r>
                        <w:t>to AML Framework built on Talend, PySpark, and Hive.</w:t>
                      </w:r>
                    </w:p>
                    <w:p w14:paraId="3F8F9099" w14:textId="5C944DF7" w:rsidR="000D2CEF" w:rsidRDefault="000D2CEF" w:rsidP="000D2CEF">
                      <w:pPr>
                        <w:pStyle w:val="ListBullet"/>
                      </w:pPr>
                      <w:r>
                        <w:t>Design</w:t>
                      </w:r>
                      <w:r w:rsidR="00DF6BE2">
                        <w:t>ed</w:t>
                      </w:r>
                      <w:r>
                        <w:t xml:space="preserve"> and develop</w:t>
                      </w:r>
                      <w:r w:rsidR="00DF6BE2">
                        <w:t>ed</w:t>
                      </w:r>
                      <w:r>
                        <w:t xml:space="preserve"> Hive queries for transactional and referential data loading</w:t>
                      </w:r>
                      <w:r w:rsidR="00DF6BE2">
                        <w:t xml:space="preserve"> </w:t>
                      </w:r>
                      <w:r>
                        <w:t>across multiple regions.</w:t>
                      </w:r>
                    </w:p>
                    <w:p w14:paraId="1A528B8F" w14:textId="1574B33B" w:rsidR="000D2CEF" w:rsidRDefault="000D2CEF" w:rsidP="000D2CEF">
                      <w:pPr>
                        <w:pStyle w:val="ListBullet"/>
                      </w:pPr>
                      <w:r>
                        <w:t>Build PySpark pipelines to flatten fact data, calculate features, and generate fraud</w:t>
                      </w:r>
                      <w:r w:rsidR="00DF6BE2">
                        <w:t xml:space="preserve"> </w:t>
                      </w:r>
                      <w:r>
                        <w:t>alerts for the NextGen team.</w:t>
                      </w:r>
                    </w:p>
                    <w:p w14:paraId="57C33F2D" w14:textId="1510F626" w:rsidR="000D2CEF" w:rsidRDefault="000D2CEF" w:rsidP="000D2CEF">
                      <w:pPr>
                        <w:pStyle w:val="ListBullet"/>
                      </w:pPr>
                      <w:r>
                        <w:t>Implement</w:t>
                      </w:r>
                      <w:r w:rsidR="00DF6BE2">
                        <w:t>ed</w:t>
                      </w:r>
                      <w:r>
                        <w:t xml:space="preserve"> end-to-end CI/CD onboarding using Bit Bucket, Jenkins, and R</w:t>
                      </w:r>
                      <w:r w:rsidR="00DF6BE2">
                        <w:t>LM</w:t>
                      </w:r>
                      <w:r>
                        <w:t>, and</w:t>
                      </w:r>
                      <w:r w:rsidR="00DF6BE2">
                        <w:t xml:space="preserve"> </w:t>
                      </w:r>
                      <w:r>
                        <w:t>manage</w:t>
                      </w:r>
                      <w:r w:rsidR="00DF6BE2">
                        <w:t>d</w:t>
                      </w:r>
                      <w:r>
                        <w:t xml:space="preserve"> job scheduling through Autosys.</w:t>
                      </w:r>
                    </w:p>
                    <w:p w14:paraId="0011EA52" w14:textId="77777777" w:rsidR="00D04417" w:rsidRPr="0065772F" w:rsidRDefault="00D04417" w:rsidP="00D04417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  <w:p w14:paraId="3B1570CB" w14:textId="6D5B409F" w:rsidR="00AB4881" w:rsidRPr="0065772F" w:rsidRDefault="00513A10" w:rsidP="00AB4881">
                      <w:pPr>
                        <w:pStyle w:val="Heading2"/>
                      </w:pPr>
                      <w:r>
                        <w:t>Sr. Developer / Business Analyst</w:t>
                      </w:r>
                    </w:p>
                    <w:p w14:paraId="49995EBF" w14:textId="6807A56E" w:rsidR="00513A10" w:rsidRPr="00513A10" w:rsidRDefault="00513A10" w:rsidP="00513A10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  <w:r w:rsidRPr="00513A10">
                        <w:rPr>
                          <w:rFonts w:asciiTheme="majorHAnsi" w:hAnsiTheme="majorHAnsi"/>
                        </w:rPr>
                        <w:t>Optum Global Solutions Pvt Ltd (UHG) | Aug 2013 – Jan 2020</w:t>
                      </w:r>
                    </w:p>
                    <w:p w14:paraId="00D48A69" w14:textId="687070A7" w:rsidR="00513A10" w:rsidRDefault="00513A10" w:rsidP="00176C05">
                      <w:pPr>
                        <w:pStyle w:val="ListBullet"/>
                      </w:pPr>
                      <w:r>
                        <w:t>Delivered the Optum Data Lake (Data Fabric 2.0) migration, developing Talend jobs</w:t>
                      </w:r>
                      <w:r w:rsidR="00176C05">
                        <w:t xml:space="preserve"> </w:t>
                      </w:r>
                      <w:r>
                        <w:t>for multi-source ingestion using Talend Studio 6.3, Hive, HBase, Sqoop</w:t>
                      </w:r>
                      <w:r w:rsidR="00176C05">
                        <w:t>.</w:t>
                      </w:r>
                    </w:p>
                    <w:p w14:paraId="69388663" w14:textId="5785B6D3" w:rsidR="00513A10" w:rsidRDefault="00513A10" w:rsidP="00513A10">
                      <w:pPr>
                        <w:pStyle w:val="ListBullet"/>
                      </w:pPr>
                      <w:r>
                        <w:t>Created Hive, Snapshot, ORC, and metadata tables, and built Sqoop-based</w:t>
                      </w:r>
                      <w:r w:rsidR="00176C05">
                        <w:t xml:space="preserve"> </w:t>
                      </w:r>
                      <w:r>
                        <w:t>procedures to move data from RDBMS sources into the Data Lake.</w:t>
                      </w:r>
                    </w:p>
                    <w:p w14:paraId="74B5BAA6" w14:textId="746913DF" w:rsidR="00513A10" w:rsidRDefault="00513A10" w:rsidP="00513A10">
                      <w:pPr>
                        <w:pStyle w:val="ListBullet"/>
                      </w:pPr>
                      <w:r>
                        <w:t>On CCDI &amp; ARO (2013–2016), gathered requirements and built ETL jobs in DataStage</w:t>
                      </w:r>
                      <w:r w:rsidR="00176C05">
                        <w:t xml:space="preserve"> </w:t>
                      </w:r>
                      <w:r>
                        <w:t>11.3 to convert commercial and non-commercial client data into the standard Optum</w:t>
                      </w:r>
                      <w:r w:rsidR="00176C05">
                        <w:t xml:space="preserve"> </w:t>
                      </w:r>
                      <w:r>
                        <w:t>AFRS format.</w:t>
                      </w:r>
                    </w:p>
                    <w:p w14:paraId="1381871E" w14:textId="07BC8258" w:rsidR="00AB4881" w:rsidRPr="00176C05" w:rsidRDefault="00513A10" w:rsidP="00513A10">
                      <w:pPr>
                        <w:pStyle w:val="ListBullet"/>
                        <w:rPr>
                          <w:rFonts w:ascii="Source Sans Pro" w:hAnsi="Source Sans Pro"/>
                        </w:rPr>
                      </w:pPr>
                      <w:r>
                        <w:t>Developed Unix automation scripts, improving process stability and ensuring timely,</w:t>
                      </w:r>
                      <w:r w:rsidR="00176C05">
                        <w:t xml:space="preserve"> </w:t>
                      </w:r>
                      <w:r>
                        <w:t>quality data delivery to downstream consumers.</w:t>
                      </w:r>
                    </w:p>
                    <w:p w14:paraId="65E1216A" w14:textId="77777777" w:rsidR="00176C05" w:rsidRPr="00176C05" w:rsidRDefault="00176C05" w:rsidP="00176C0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Source Sans Pro" w:hAnsi="Source Sans Pro"/>
                        </w:rPr>
                      </w:pPr>
                    </w:p>
                    <w:p w14:paraId="6B2935A7" w14:textId="0ADA8465" w:rsidR="00AB4881" w:rsidRPr="00DB7C3E" w:rsidRDefault="00176C05" w:rsidP="00AB4881">
                      <w:pPr>
                        <w:pStyle w:val="Heading2"/>
                      </w:pPr>
                      <w:r>
                        <w:t>Software Engineer</w:t>
                      </w:r>
                    </w:p>
                    <w:p w14:paraId="26FC4ADF" w14:textId="12C81E68" w:rsidR="00AB4881" w:rsidRPr="000B296B" w:rsidRDefault="00176C05" w:rsidP="00AB4881">
                      <w:pPr>
                        <w:pStyle w:val="Heading3"/>
                      </w:pPr>
                      <w:r>
                        <w:t>IBM – Bharti Airtel</w:t>
                      </w:r>
                      <w:r w:rsidR="00AB4881" w:rsidRPr="000B296B">
                        <w:t xml:space="preserve"> | </w:t>
                      </w:r>
                      <w:r>
                        <w:t xml:space="preserve">Mar </w:t>
                      </w:r>
                      <w:r w:rsidR="00AB4881" w:rsidRPr="000B296B">
                        <w:t>20</w:t>
                      </w:r>
                      <w:r>
                        <w:t>11</w:t>
                      </w:r>
                      <w:r w:rsidR="00AB4881" w:rsidRPr="000B296B">
                        <w:t xml:space="preserve">- </w:t>
                      </w:r>
                      <w:r>
                        <w:t xml:space="preserve">July </w:t>
                      </w:r>
                      <w:r w:rsidR="00AB4881" w:rsidRPr="000B296B">
                        <w:t>20</w:t>
                      </w:r>
                      <w:r>
                        <w:t>13</w:t>
                      </w:r>
                    </w:p>
                    <w:p w14:paraId="5503ABB8" w14:textId="25810427" w:rsidR="00AB4881" w:rsidRDefault="001E39BE" w:rsidP="001E39BE">
                      <w:pPr>
                        <w:pStyle w:val="ListBullet"/>
                      </w:pPr>
                      <w:r>
                        <w:t>Designed and maintained robust Oracle PL/SQL packages, stored procedures</w:t>
                      </w:r>
                      <w:r>
                        <w:t xml:space="preserve"> </w:t>
                      </w:r>
                      <w:r>
                        <w:t>to process incoming wireless and wireline CDRs daily.</w:t>
                      </w:r>
                    </w:p>
                    <w:p w14:paraId="61891047" w14:textId="782905DE" w:rsidR="001E39BE" w:rsidRPr="0065772F" w:rsidRDefault="001E39BE" w:rsidP="001E39BE">
                      <w:pPr>
                        <w:pStyle w:val="ListBullet"/>
                      </w:pPr>
                      <w:r>
                        <w:t>Created complex SQL queries and reports to track call drop rates, billing anomalies, and usage trends.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</w:p>
    <w:sectPr w:rsidR="00AB4881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1B8B7A"/>
    <w:multiLevelType w:val="hybridMultilevel"/>
    <w:tmpl w:val="25E86D5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6944CD"/>
    <w:multiLevelType w:val="hybridMultilevel"/>
    <w:tmpl w:val="2CDF421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66F45EB"/>
    <w:multiLevelType w:val="hybridMultilevel"/>
    <w:tmpl w:val="F79F749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FFFFF83"/>
    <w:multiLevelType w:val="singleLevel"/>
    <w:tmpl w:val="9508BA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F153DA0"/>
    <w:multiLevelType w:val="hybridMultilevel"/>
    <w:tmpl w:val="0C5C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C360F"/>
    <w:multiLevelType w:val="hybridMultilevel"/>
    <w:tmpl w:val="4DE4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408B0F"/>
    <w:multiLevelType w:val="hybridMultilevel"/>
    <w:tmpl w:val="E6D04F5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5EE2C9F"/>
    <w:multiLevelType w:val="hybridMultilevel"/>
    <w:tmpl w:val="1E4E0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C83565"/>
    <w:multiLevelType w:val="hybridMultilevel"/>
    <w:tmpl w:val="6E5990A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AB419AE"/>
    <w:multiLevelType w:val="hybridMultilevel"/>
    <w:tmpl w:val="9BC8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A6F50"/>
    <w:multiLevelType w:val="hybridMultilevel"/>
    <w:tmpl w:val="F25DD25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27D0055"/>
    <w:multiLevelType w:val="hybridMultilevel"/>
    <w:tmpl w:val="E354B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3"/>
  </w:num>
  <w:num w:numId="4">
    <w:abstractNumId w:val="4"/>
  </w:num>
  <w:num w:numId="5">
    <w:abstractNumId w:val="3"/>
  </w:num>
  <w:num w:numId="6">
    <w:abstractNumId w:val="7"/>
  </w:num>
  <w:num w:numId="7">
    <w:abstractNumId w:val="10"/>
  </w:num>
  <w:num w:numId="8">
    <w:abstractNumId w:val="2"/>
  </w:num>
  <w:num w:numId="9">
    <w:abstractNumId w:val="0"/>
  </w:num>
  <w:num w:numId="10">
    <w:abstractNumId w:val="12"/>
  </w:num>
  <w:num w:numId="11">
    <w:abstractNumId w:val="11"/>
  </w:num>
  <w:num w:numId="12">
    <w:abstractNumId w:val="1"/>
  </w:num>
  <w:num w:numId="13">
    <w:abstractNumId w:val="14"/>
  </w:num>
  <w:num w:numId="14">
    <w:abstractNumId w:val="9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8E"/>
    <w:rsid w:val="00036F36"/>
    <w:rsid w:val="000429E8"/>
    <w:rsid w:val="000A3787"/>
    <w:rsid w:val="000B296B"/>
    <w:rsid w:val="000D2CEF"/>
    <w:rsid w:val="000D6498"/>
    <w:rsid w:val="00122C81"/>
    <w:rsid w:val="00137727"/>
    <w:rsid w:val="00176C05"/>
    <w:rsid w:val="001A08D0"/>
    <w:rsid w:val="001E39BE"/>
    <w:rsid w:val="001E501D"/>
    <w:rsid w:val="0021183F"/>
    <w:rsid w:val="00257458"/>
    <w:rsid w:val="0027097E"/>
    <w:rsid w:val="002A38D2"/>
    <w:rsid w:val="002B1AAB"/>
    <w:rsid w:val="002E432C"/>
    <w:rsid w:val="00307FD9"/>
    <w:rsid w:val="00313787"/>
    <w:rsid w:val="0037036D"/>
    <w:rsid w:val="003905A5"/>
    <w:rsid w:val="003B11EE"/>
    <w:rsid w:val="003D10AC"/>
    <w:rsid w:val="003D16F8"/>
    <w:rsid w:val="003D346C"/>
    <w:rsid w:val="003F1FD3"/>
    <w:rsid w:val="0047020C"/>
    <w:rsid w:val="004727EC"/>
    <w:rsid w:val="0047484C"/>
    <w:rsid w:val="004B79F8"/>
    <w:rsid w:val="004C0DB9"/>
    <w:rsid w:val="004F3FAB"/>
    <w:rsid w:val="00513A10"/>
    <w:rsid w:val="0055578F"/>
    <w:rsid w:val="00563D14"/>
    <w:rsid w:val="005933EA"/>
    <w:rsid w:val="005F168A"/>
    <w:rsid w:val="005F73C2"/>
    <w:rsid w:val="0065772F"/>
    <w:rsid w:val="006A1D0E"/>
    <w:rsid w:val="00701D55"/>
    <w:rsid w:val="0071059B"/>
    <w:rsid w:val="00715B72"/>
    <w:rsid w:val="00772B75"/>
    <w:rsid w:val="007A3C8C"/>
    <w:rsid w:val="007E1359"/>
    <w:rsid w:val="007F4BF8"/>
    <w:rsid w:val="007F782C"/>
    <w:rsid w:val="00813B6C"/>
    <w:rsid w:val="00862E37"/>
    <w:rsid w:val="00873202"/>
    <w:rsid w:val="00873E5A"/>
    <w:rsid w:val="008C2667"/>
    <w:rsid w:val="008C57C3"/>
    <w:rsid w:val="009A74DF"/>
    <w:rsid w:val="009D580B"/>
    <w:rsid w:val="009F7DBF"/>
    <w:rsid w:val="00A0778E"/>
    <w:rsid w:val="00A141B3"/>
    <w:rsid w:val="00A43764"/>
    <w:rsid w:val="00A451FC"/>
    <w:rsid w:val="00A4544A"/>
    <w:rsid w:val="00AB4881"/>
    <w:rsid w:val="00AC4D65"/>
    <w:rsid w:val="00AE3DA9"/>
    <w:rsid w:val="00B00999"/>
    <w:rsid w:val="00B03055"/>
    <w:rsid w:val="00B55C57"/>
    <w:rsid w:val="00BE7944"/>
    <w:rsid w:val="00BF2C6C"/>
    <w:rsid w:val="00C051E3"/>
    <w:rsid w:val="00C33C40"/>
    <w:rsid w:val="00D04417"/>
    <w:rsid w:val="00D62C76"/>
    <w:rsid w:val="00D920AB"/>
    <w:rsid w:val="00DD71F2"/>
    <w:rsid w:val="00DF528B"/>
    <w:rsid w:val="00DF53D7"/>
    <w:rsid w:val="00DF6BE2"/>
    <w:rsid w:val="00E11ED4"/>
    <w:rsid w:val="00E501C3"/>
    <w:rsid w:val="00E5674E"/>
    <w:rsid w:val="00E60BEA"/>
    <w:rsid w:val="00E70E94"/>
    <w:rsid w:val="00E724A0"/>
    <w:rsid w:val="00EB3841"/>
    <w:rsid w:val="00EF6F27"/>
    <w:rsid w:val="00F00D23"/>
    <w:rsid w:val="00F01ECB"/>
    <w:rsid w:val="00F15B70"/>
    <w:rsid w:val="00F6163A"/>
    <w:rsid w:val="00F64F66"/>
    <w:rsid w:val="00F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5E32"/>
  <w15:chartTrackingRefBased/>
  <w15:docId w15:val="{056955F9-A103-45B0-862F-BBED3DFC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  <w:style w:type="paragraph" w:customStyle="1" w:styleId="Default">
    <w:name w:val="Default"/>
    <w:rsid w:val="00873E5A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.bhagra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2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Bhagra</dc:creator>
  <cp:keywords/>
  <dc:description/>
  <cp:lastModifiedBy>Himanshi Birla</cp:lastModifiedBy>
  <cp:revision>3</cp:revision>
  <cp:lastPrinted>2026-08-03T10:16:00Z</cp:lastPrinted>
  <dcterms:created xsi:type="dcterms:W3CDTF">2026-08-03T10:15:00Z</dcterms:created>
  <dcterms:modified xsi:type="dcterms:W3CDTF">2026-08-03T10:17:00Z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d7a287d5-7607-49ec-827b-3e644550a290</vt:lpwstr>
  </property>
</Properties>
</file>