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4BBF" w14:textId="32672F5F" w:rsidR="001E501D" w:rsidRPr="00F00D23" w:rsidRDefault="001B4082" w:rsidP="00F00D23">
      <w:pPr>
        <w:pStyle w:val="Title"/>
      </w:pPr>
      <w:r>
        <w:t xml:space="preserve">                         </w:t>
      </w:r>
      <w:r w:rsidR="00BF2C6C">
        <w:t>HIMANSHI</w:t>
      </w:r>
      <w:r w:rsidR="00F00D23" w:rsidRPr="00F00D23">
        <w:t xml:space="preserve"> 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184CADF" wp14:editId="3E67C1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5160B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BF2C6C">
        <w:rPr>
          <w:rStyle w:val="Gray"/>
        </w:rPr>
        <w:t>Birla</w:t>
      </w:r>
    </w:p>
    <w:p w14:paraId="3629ED4D" w14:textId="71560215" w:rsidR="001B4082" w:rsidRPr="00FD693C" w:rsidRDefault="001B4082" w:rsidP="001B4082">
      <w:pPr>
        <w:pStyle w:val="Subtitle"/>
        <w:spacing w:after="0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FD693C" w:rsidRPr="00543766">
        <w:rPr>
          <w:sz w:val="22"/>
          <w:szCs w:val="22"/>
        </w:rPr>
        <w:t xml:space="preserve">Associate manager- </w:t>
      </w:r>
      <w:r w:rsidR="00543766" w:rsidRPr="00543766">
        <w:rPr>
          <w:sz w:val="22"/>
          <w:szCs w:val="22"/>
        </w:rPr>
        <w:t>Data engine</w:t>
      </w:r>
      <w:r w:rsidR="00543766">
        <w:rPr>
          <w:sz w:val="22"/>
          <w:szCs w:val="22"/>
        </w:rPr>
        <w:t>ering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Pr="00FD693C">
        <w:rPr>
          <w:sz w:val="22"/>
          <w:szCs w:val="22"/>
        </w:rPr>
        <w:t>Azure Cloud</w:t>
      </w:r>
      <w:r>
        <w:rPr>
          <w:sz w:val="22"/>
          <w:szCs w:val="22"/>
        </w:rPr>
        <w:t>)</w:t>
      </w:r>
      <w:r w:rsidRPr="00FD693C">
        <w:rPr>
          <w:sz w:val="22"/>
          <w:szCs w:val="22"/>
        </w:rPr>
        <w:t xml:space="preserve"> </w:t>
      </w:r>
    </w:p>
    <w:p w14:paraId="3DACCECA" w14:textId="062BE62E" w:rsidR="00641BD2" w:rsidRPr="00862E37" w:rsidRDefault="00641BD2" w:rsidP="00641BD2">
      <w:pPr>
        <w:pStyle w:val="Contactinfo"/>
      </w:pPr>
      <w:r>
        <w:t xml:space="preserve">                                                 </w:t>
      </w:r>
      <w:hyperlink r:id="rId9" w:history="1">
        <w:r w:rsidRPr="00E54DA7">
          <w:rPr>
            <w:rStyle w:val="Hyperlink"/>
            <w:color w:val="7F7F7F" w:themeColor="text1" w:themeTint="80"/>
          </w:rPr>
          <w:t>birla.himanshi@gmail.com</w:t>
        </w:r>
      </w:hyperlink>
      <w:r>
        <w:t xml:space="preserve"> | 8800377188 | Noida, Uttar Pradesh</w:t>
      </w:r>
    </w:p>
    <w:p w14:paraId="59230403" w14:textId="2985FC43" w:rsidR="00FD693C" w:rsidRPr="00543766" w:rsidRDefault="00FD693C" w:rsidP="00FD693C">
      <w:pPr>
        <w:pStyle w:val="Subtitle"/>
        <w:spacing w:after="0"/>
        <w:rPr>
          <w:sz w:val="22"/>
          <w:szCs w:val="22"/>
        </w:rPr>
      </w:pPr>
    </w:p>
    <w:p w14:paraId="619731DB" w14:textId="7BF3C50C" w:rsidR="00F00D23" w:rsidRPr="003C6F71" w:rsidRDefault="00FD693C" w:rsidP="003C6F71">
      <w:pPr>
        <w:pStyle w:val="Subtitle"/>
        <w:spacing w:after="0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1C6F2BB5" w14:textId="6FEC7260" w:rsidR="00E5548E" w:rsidRPr="00E5548E" w:rsidRDefault="00F00D23" w:rsidP="00E5548E">
      <w:pPr>
        <w:pStyle w:val="Heading1"/>
      </w:pPr>
      <w:r w:rsidRPr="00F00D23">
        <w:t>Professional Overview</w:t>
      </w:r>
    </w:p>
    <w:p w14:paraId="474CEFFA" w14:textId="51DB5279" w:rsidR="00FC503F" w:rsidRDefault="006809CC" w:rsidP="0055578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78FC734" wp14:editId="1FB6FD9F">
                <wp:simplePos x="0" y="0"/>
                <wp:positionH relativeFrom="page">
                  <wp:posOffset>355600</wp:posOffset>
                </wp:positionH>
                <wp:positionV relativeFrom="page">
                  <wp:posOffset>3054350</wp:posOffset>
                </wp:positionV>
                <wp:extent cx="7226300" cy="676656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26300" cy="6766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31B37" w14:textId="347E21D6" w:rsidR="00F00D23" w:rsidRDefault="00F00D23" w:rsidP="00F00D23">
                            <w:pPr>
                              <w:rPr>
                                <w:rFonts w:ascii="Source Sans Pro" w:hAnsi="Source Sans Pro"/>
                                <w:position w:val="9"/>
                              </w:rPr>
                            </w:pPr>
                          </w:p>
                          <w:p w14:paraId="6B057F3A" w14:textId="77777777" w:rsidR="001B4082" w:rsidRPr="00F00D23" w:rsidRDefault="001B4082" w:rsidP="001B4082">
                            <w:pPr>
                              <w:pStyle w:val="Heading1"/>
                            </w:pPr>
                            <w:r>
                              <w:t>core</w:t>
                            </w:r>
                            <w:r w:rsidRPr="00F00D23">
                              <w:t xml:space="preserve"> </w:t>
                            </w:r>
                            <w:r>
                              <w:t>competencies</w:t>
                            </w:r>
                          </w:p>
                          <w:p w14:paraId="06E8429B" w14:textId="169884B5" w:rsidR="00563D14" w:rsidRDefault="00563D14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1B4082">
                              <w:rPr>
                                <w:b/>
                                <w:bCs/>
                              </w:rPr>
                              <w:t>Cloud Platform</w:t>
                            </w:r>
                            <w:r>
                              <w:t xml:space="preserve"> –</w:t>
                            </w:r>
                            <w:r w:rsidR="001B4082">
                              <w:t xml:space="preserve"> </w:t>
                            </w:r>
                            <w:r>
                              <w:t>Azure</w:t>
                            </w:r>
                            <w:r w:rsidR="001B4082">
                              <w:t xml:space="preserve"> </w:t>
                            </w:r>
                            <w:r>
                              <w:t>Databricks, ADLS Gen2, A</w:t>
                            </w:r>
                            <w:r w:rsidR="00715B72">
                              <w:t>zure Data Factory</w:t>
                            </w:r>
                            <w:r>
                              <w:t>, Blob Storage, Delta Lake</w:t>
                            </w:r>
                            <w:r w:rsidR="00873E5A">
                              <w:t>, Azure SQL Server</w:t>
                            </w:r>
                          </w:p>
                          <w:p w14:paraId="78F3FBF7" w14:textId="294735A6" w:rsidR="00715B72" w:rsidRDefault="005F168A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3C6F71">
                              <w:rPr>
                                <w:b/>
                                <w:bCs/>
                              </w:rPr>
                              <w:t xml:space="preserve">Big Data </w:t>
                            </w:r>
                            <w:r w:rsidR="00563D14" w:rsidRPr="003C6F71">
                              <w:rPr>
                                <w:b/>
                                <w:bCs/>
                              </w:rPr>
                              <w:t>&amp; Programming</w:t>
                            </w:r>
                            <w:r w:rsidR="00563D14">
                              <w:t xml:space="preserve"> </w:t>
                            </w:r>
                            <w:r>
                              <w:t>–</w:t>
                            </w:r>
                            <w:r w:rsidR="00715B72">
                              <w:t xml:space="preserve"> Python, PySpark, </w:t>
                            </w:r>
                            <w:r w:rsidR="00873E5A">
                              <w:t xml:space="preserve">Hadoop, </w:t>
                            </w:r>
                            <w:r>
                              <w:t xml:space="preserve">Hive, Sqoop, </w:t>
                            </w:r>
                            <w:r w:rsidR="00715B72">
                              <w:t>Unix Shell Scripting</w:t>
                            </w:r>
                          </w:p>
                          <w:p w14:paraId="162A9A9A" w14:textId="246BAE1B" w:rsidR="003C6F71" w:rsidRDefault="003C6F71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3C6F71">
                              <w:rPr>
                                <w:b/>
                                <w:bCs/>
                              </w:rPr>
                              <w:t>Data Engineering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3C6F71">
                              <w:t>ETL, Data Warehousing, Data Modeling, Lakehouse Architecture</w:t>
                            </w:r>
                          </w:p>
                          <w:p w14:paraId="0748288C" w14:textId="700AD245" w:rsidR="005F168A" w:rsidRDefault="003C6F71" w:rsidP="005F16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rPr>
                                <w:b/>
                                <w:bCs/>
                              </w:rPr>
                              <w:t>Databases</w:t>
                            </w:r>
                            <w:r w:rsidR="00715B72" w:rsidRPr="001B408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15B72">
                              <w:t xml:space="preserve">- </w:t>
                            </w:r>
                            <w:r w:rsidR="005F168A">
                              <w:t>SQL, Oracle</w:t>
                            </w:r>
                          </w:p>
                          <w:p w14:paraId="7B1D301D" w14:textId="6A9D0621" w:rsidR="00873E5A" w:rsidRDefault="00715B72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3C6F71">
                              <w:rPr>
                                <w:b/>
                                <w:bCs/>
                              </w:rPr>
                              <w:t>DevOps &amp; Scheduling</w:t>
                            </w:r>
                            <w:r w:rsidR="005F168A">
                              <w:t xml:space="preserve"> – GitHub, Jenkins</w:t>
                            </w:r>
                            <w:r>
                              <w:t>, Light Speed, GitHub Actions</w:t>
                            </w:r>
                            <w:r w:rsidR="005F168A">
                              <w:t xml:space="preserve">, </w:t>
                            </w:r>
                            <w:r w:rsidR="00873E5A">
                              <w:t xml:space="preserve">Apache </w:t>
                            </w:r>
                            <w:r>
                              <w:t>Airflow</w:t>
                            </w:r>
                          </w:p>
                          <w:p w14:paraId="5F3053D9" w14:textId="5B049E8F" w:rsidR="003C6F71" w:rsidRDefault="003C6F71" w:rsidP="00873E5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3C6F71">
                              <w:rPr>
                                <w:b/>
                                <w:bCs/>
                              </w:rPr>
                              <w:t>Methodologies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</w:t>
                            </w:r>
                            <w:r w:rsidRPr="003C6F71">
                              <w:t>Agile/Scrum (</w:t>
                            </w:r>
                            <w:proofErr w:type="spellStart"/>
                            <w:r w:rsidRPr="003C6F71">
                              <w:t>SAFe</w:t>
                            </w:r>
                            <w:proofErr w:type="spellEnd"/>
                            <w:r w:rsidRPr="003C6F71">
                              <w:t>), Stakeholder Management, Team Leadership</w:t>
                            </w:r>
                          </w:p>
                          <w:p w14:paraId="453CD01F" w14:textId="3791189C" w:rsidR="005F168A" w:rsidRPr="00DF53D7" w:rsidRDefault="00873E5A" w:rsidP="00DF53D7"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3C6F71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>AI Exposure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– GitHub Copilot, Devin</w:t>
                            </w:r>
                          </w:p>
                          <w:p w14:paraId="7813128C" w14:textId="77777777" w:rsidR="0065772F" w:rsidRDefault="0065772F" w:rsidP="0065772F"/>
                          <w:p w14:paraId="40B7820A" w14:textId="77777777" w:rsidR="003C6F71" w:rsidRDefault="003C6F71" w:rsidP="0065772F"/>
                          <w:p w14:paraId="3D4E7D95" w14:textId="77777777" w:rsidR="003C6F71" w:rsidRPr="00F00D23" w:rsidRDefault="003C6F71" w:rsidP="003C6F71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0734A37C" w14:textId="77777777" w:rsidR="003C6F71" w:rsidRPr="00AE3DA9" w:rsidRDefault="003C6F71" w:rsidP="003C6F71">
                            <w:pPr>
                              <w:pStyle w:val="Smallspace"/>
                            </w:pPr>
                          </w:p>
                          <w:p w14:paraId="3C8B4155" w14:textId="6D51F7C1" w:rsidR="003C6F71" w:rsidRPr="00FC503F" w:rsidRDefault="00FC503F" w:rsidP="00FC503F">
                            <w:pPr>
                              <w:pStyle w:val="Heading2"/>
                              <w:rPr>
                                <w:b w:val="0"/>
                                <w:bCs/>
                              </w:rPr>
                            </w:pPr>
                            <w:r w:rsidRPr="005C0758">
                              <w:rPr>
                                <w:color w:val="215E99" w:themeColor="text2" w:themeTint="BF"/>
                              </w:rPr>
                              <w:t>2021 - Present</w:t>
                            </w:r>
                            <w:r w:rsidRPr="005C0758">
                              <w:rPr>
                                <w:b w:val="0"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/>
                                <w:color w:val="747474"/>
                              </w:rPr>
                              <w:t xml:space="preserve">| </w:t>
                            </w:r>
                            <w:r w:rsidR="003C6F71">
                              <w:t xml:space="preserve">Associate Manger </w:t>
                            </w:r>
                            <w:r>
                              <w:t>–</w:t>
                            </w:r>
                            <w:r w:rsidR="003C6F71">
                              <w:t xml:space="preserve"> Technology</w:t>
                            </w:r>
                            <w:r>
                              <w:t xml:space="preserve"> | </w:t>
                            </w:r>
                            <w:r w:rsidR="003C6F71" w:rsidRPr="00FC503F">
                              <w:rPr>
                                <w:b w:val="0"/>
                                <w:bCs/>
                                <w:color w:val="747474"/>
                              </w:rPr>
                              <w:t xml:space="preserve">Iris Software Pvt Limited, Noida </w:t>
                            </w:r>
                            <w:r w:rsidR="005C0758">
                              <w:rPr>
                                <w:b w:val="0"/>
                                <w:bCs/>
                                <w:color w:val="747474"/>
                              </w:rPr>
                              <w:t xml:space="preserve">| </w:t>
                            </w:r>
                            <w:r w:rsidR="005C0758" w:rsidRPr="005C0758">
                              <w:rPr>
                                <w:color w:val="747474"/>
                              </w:rPr>
                              <w:t>Azure Databricks</w:t>
                            </w:r>
                            <w:r w:rsidR="006809CC">
                              <w:rPr>
                                <w:color w:val="747474"/>
                              </w:rPr>
                              <w:t>, PySpark</w:t>
                            </w:r>
                          </w:p>
                          <w:p w14:paraId="4556404E" w14:textId="4AC054F0" w:rsidR="003C6F71" w:rsidRDefault="003C6F71" w:rsidP="003C6F71">
                            <w:pPr>
                              <w:pStyle w:val="ListBullet"/>
                            </w:pPr>
                            <w:r w:rsidRPr="00D83188">
                              <w:t xml:space="preserve">Designed and deployed a scalable </w:t>
                            </w:r>
                            <w:r w:rsidR="00922209" w:rsidRPr="00922209">
                              <w:rPr>
                                <w:b/>
                                <w:bCs/>
                              </w:rPr>
                              <w:t xml:space="preserve">Azure Databricks </w:t>
                            </w:r>
                            <w:r w:rsidRPr="00922209">
                              <w:rPr>
                                <w:b/>
                                <w:bCs/>
                              </w:rPr>
                              <w:t>Lakehouse architecture</w:t>
                            </w:r>
                            <w:r w:rsidRPr="00D83188">
                              <w:t>, to build complex PySpark ETL pipelines</w:t>
                            </w:r>
                            <w:r w:rsidR="00922209">
                              <w:t>,</w:t>
                            </w:r>
                            <w:r w:rsidRPr="00D83188">
                              <w:t xml:space="preserve"> handling data from </w:t>
                            </w:r>
                            <w:r>
                              <w:t>various</w:t>
                            </w:r>
                            <w:r w:rsidRPr="00D83188">
                              <w:t xml:space="preserve"> sources to calculate customer's risk score and generate fraud alerts</w:t>
                            </w:r>
                            <w:r>
                              <w:t xml:space="preserve"> for one of our banking clients</w:t>
                            </w:r>
                            <w:r w:rsidR="00922209">
                              <w:t xml:space="preserve"> and optimized the solution to </w:t>
                            </w:r>
                            <w:r w:rsidR="00922209" w:rsidRPr="00922209">
                              <w:t>reduce</w:t>
                            </w:r>
                            <w:r w:rsidR="00922209">
                              <w:t xml:space="preserve"> </w:t>
                            </w:r>
                            <w:r w:rsidR="00922209" w:rsidRPr="00922209">
                              <w:t>risk</w:t>
                            </w:r>
                            <w:r w:rsidR="00922209" w:rsidRPr="00922209">
                              <w:noBreakHyphen/>
                              <w:t xml:space="preserve">scoring latency by </w:t>
                            </w:r>
                            <w:r w:rsidR="00922209" w:rsidRPr="00922209">
                              <w:rPr>
                                <w:b/>
                                <w:bCs/>
                              </w:rPr>
                              <w:t>30%</w:t>
                            </w:r>
                            <w:r w:rsidR="00922209" w:rsidRPr="00922209">
                              <w:t>.</w:t>
                            </w:r>
                          </w:p>
                          <w:p w14:paraId="18EDD5CB" w14:textId="77777777" w:rsidR="003C6F71" w:rsidRDefault="003C6F71" w:rsidP="003C6F71">
                            <w:pPr>
                              <w:pStyle w:val="ListBullet"/>
                            </w:pPr>
                            <w:r w:rsidRPr="00DF53D7">
                              <w:t>Built automated CI/CD deployment pipelines using Azure DevOps for seamless code promotion across Dev, Test, and Prod environments</w:t>
                            </w:r>
                          </w:p>
                          <w:p w14:paraId="064E3850" w14:textId="77777777" w:rsidR="00FC503F" w:rsidRDefault="003C6F71" w:rsidP="003C6F71">
                            <w:pPr>
                              <w:pStyle w:val="ListBullet"/>
                            </w:pPr>
                            <w:r>
                              <w:t xml:space="preserve">Managing Project for a Client with </w:t>
                            </w:r>
                            <w:r w:rsidRPr="00922209">
                              <w:rPr>
                                <w:b/>
                                <w:bCs/>
                              </w:rPr>
                              <w:t>20+ team</w:t>
                            </w:r>
                            <w:r>
                              <w:t xml:space="preserve"> size.</w:t>
                            </w:r>
                          </w:p>
                          <w:p w14:paraId="13394F4E" w14:textId="047BF2B9" w:rsidR="00FC503F" w:rsidRDefault="00FC503F" w:rsidP="00DE1E71">
                            <w:pPr>
                              <w:pStyle w:val="ListBullet"/>
                            </w:pPr>
                            <w:r>
                              <w:t xml:space="preserve">Leading a scrum team to deliver work in iterations, responsible for the design, implementation </w:t>
                            </w:r>
                            <w:r w:rsidR="00DE1E71">
                              <w:t xml:space="preserve">and </w:t>
                            </w:r>
                            <w:r w:rsidR="00DE1E71" w:rsidRPr="00DE1E71">
                              <w:t xml:space="preserve">delivering iterative releases under Agile, improving sprint velocity by </w:t>
                            </w:r>
                            <w:r w:rsidR="00DE1E71" w:rsidRPr="00DE1E71">
                              <w:rPr>
                                <w:b/>
                                <w:bCs/>
                              </w:rPr>
                              <w:t>25%</w:t>
                            </w:r>
                            <w:r w:rsidR="00DE1E71" w:rsidRPr="00DE1E71">
                              <w:t>.</w:t>
                            </w:r>
                          </w:p>
                          <w:p w14:paraId="32CE7B9D" w14:textId="77777777" w:rsidR="00DE1E71" w:rsidRDefault="00DE1E71" w:rsidP="00FC503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183A0209" w14:textId="2CE806E9" w:rsidR="00FC503F" w:rsidRPr="005C0758" w:rsidRDefault="00FC503F" w:rsidP="00FC503F">
                            <w:pPr>
                              <w:pStyle w:val="Heading2"/>
                            </w:pPr>
                            <w:r w:rsidRPr="005C0758">
                              <w:rPr>
                                <w:color w:val="215E99" w:themeColor="text2" w:themeTint="BF"/>
                              </w:rPr>
                              <w:t xml:space="preserve">2020 </w:t>
                            </w:r>
                            <w:r w:rsidRPr="005C0758">
                              <w:rPr>
                                <w:color w:val="215E99" w:themeColor="text2" w:themeTint="BF"/>
                              </w:rPr>
                              <w:t>–</w:t>
                            </w:r>
                            <w:r w:rsidRPr="005C0758">
                              <w:rPr>
                                <w:color w:val="215E99" w:themeColor="text2" w:themeTint="BF"/>
                              </w:rPr>
                              <w:t xml:space="preserve"> 2021</w:t>
                            </w:r>
                            <w:r>
                              <w:rPr>
                                <w:b w:val="0"/>
                                <w:bCs/>
                              </w:rPr>
                              <w:t xml:space="preserve"> | </w:t>
                            </w:r>
                            <w:r>
                              <w:t>Solution Consultant / Tech Lead</w:t>
                            </w:r>
                            <w:r>
                              <w:t xml:space="preserve"> | </w:t>
                            </w:r>
                            <w:r w:rsidRPr="00FC503F">
                              <w:rPr>
                                <w:b w:val="0"/>
                                <w:bCs/>
                              </w:rPr>
                              <w:t xml:space="preserve">Iris Software Pvt Limited, Noida </w:t>
                            </w:r>
                            <w:r w:rsidR="005C0758">
                              <w:rPr>
                                <w:b w:val="0"/>
                                <w:bCs/>
                              </w:rPr>
                              <w:t xml:space="preserve">| </w:t>
                            </w:r>
                            <w:r w:rsidR="005C0758" w:rsidRPr="005C0758">
                              <w:t>PySpark, ETL</w:t>
                            </w:r>
                          </w:p>
                          <w:p w14:paraId="5C593BD3" w14:textId="625142DD" w:rsidR="00FC503F" w:rsidRDefault="00FC503F" w:rsidP="004972F0">
                            <w:pPr>
                              <w:pStyle w:val="ListBullet"/>
                            </w:pPr>
                            <w:r>
                              <w:t xml:space="preserve">Led the Hive-to-PySpark migration for </w:t>
                            </w:r>
                            <w:r w:rsidR="004972F0">
                              <w:t>a</w:t>
                            </w:r>
                            <w:r>
                              <w:t xml:space="preserve"> project, defining migration strategy, prioritizing jobs by complexity</w:t>
                            </w:r>
                            <w:r w:rsidR="004972F0">
                              <w:t>,</w:t>
                            </w:r>
                            <w:r>
                              <w:t xml:space="preserve"> criticality, and </w:t>
                            </w:r>
                            <w:r w:rsidR="004972F0" w:rsidRPr="004972F0">
                              <w:t xml:space="preserve">reducing ETL job runtime by </w:t>
                            </w:r>
                            <w:r w:rsidR="004972F0" w:rsidRPr="004972F0">
                              <w:rPr>
                                <w:b/>
                                <w:bCs/>
                              </w:rPr>
                              <w:t>35%</w:t>
                            </w:r>
                            <w:r w:rsidR="004972F0" w:rsidRPr="004972F0">
                              <w:t xml:space="preserve"> and standardizing coding practices.</w:t>
                            </w:r>
                          </w:p>
                          <w:p w14:paraId="6658F31A" w14:textId="77777777" w:rsidR="00FC503F" w:rsidRDefault="00FC503F" w:rsidP="00FC503F">
                            <w:pPr>
                              <w:pStyle w:val="ListBullet"/>
                            </w:pPr>
                            <w:r>
                              <w:t>Analyzed source systems and process flows, contributing to AML End to End Recon Framework built on Talend, PySpark, and Hive.</w:t>
                            </w:r>
                          </w:p>
                          <w:p w14:paraId="7D732A65" w14:textId="77777777" w:rsidR="00FC503F" w:rsidRDefault="00FC503F" w:rsidP="00FC503F">
                            <w:pPr>
                              <w:pStyle w:val="ListBullet"/>
                            </w:pPr>
                            <w:r>
                              <w:t>Designed and developed Hive queries for transactional and referential data loading across multiple regions.</w:t>
                            </w:r>
                          </w:p>
                          <w:p w14:paraId="462E71DB" w14:textId="77777777" w:rsidR="00FC503F" w:rsidRDefault="00FC503F" w:rsidP="00FC503F">
                            <w:pPr>
                              <w:pStyle w:val="ListBullet"/>
                            </w:pPr>
                            <w:r>
                              <w:t>Build PySpark pipelines to flatten fact data, apply business rules, and detect anomalies for the validation team.</w:t>
                            </w:r>
                          </w:p>
                          <w:p w14:paraId="7ED2C07D" w14:textId="77777777" w:rsidR="00FC503F" w:rsidRDefault="00FC503F" w:rsidP="00FC503F">
                            <w:pPr>
                              <w:pStyle w:val="ListBullet"/>
                            </w:pPr>
                            <w:r>
                              <w:t>Implemented end-to-end CI/CD onboarding using Bit Bucket, Jenkins, and RLM, and managed job scheduling through Autosys.</w:t>
                            </w:r>
                          </w:p>
                          <w:p w14:paraId="772F7DF9" w14:textId="06625B1E" w:rsidR="003C6F71" w:rsidRDefault="003C6F71" w:rsidP="00FC503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  <w:r>
                              <w:t xml:space="preserve"> </w:t>
                            </w:r>
                          </w:p>
                          <w:p w14:paraId="2F1BDC4F" w14:textId="77777777" w:rsidR="003C6F71" w:rsidRPr="0065772F" w:rsidRDefault="003C6F71" w:rsidP="006577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FC7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pt;margin-top:240.5pt;width:569pt;height:532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" filled="f" stroked="f">
                <v:textbox>
                  <w:txbxContent>
                    <w:p w14:paraId="05131B37" w14:textId="347E21D6" w:rsidR="00F00D23" w:rsidRDefault="00F00D23" w:rsidP="00F00D23">
                      <w:pPr>
                        <w:rPr>
                          <w:rFonts w:ascii="Source Sans Pro" w:hAnsi="Source Sans Pro"/>
                          <w:position w:val="9"/>
                        </w:rPr>
                      </w:pPr>
                    </w:p>
                    <w:p w14:paraId="6B057F3A" w14:textId="77777777" w:rsidR="001B4082" w:rsidRPr="00F00D23" w:rsidRDefault="001B4082" w:rsidP="001B4082">
                      <w:pPr>
                        <w:pStyle w:val="Heading1"/>
                      </w:pPr>
                      <w:r>
                        <w:t>core</w:t>
                      </w:r>
                      <w:r w:rsidRPr="00F00D23">
                        <w:t xml:space="preserve"> </w:t>
                      </w:r>
                      <w:r>
                        <w:t>competencies</w:t>
                      </w:r>
                    </w:p>
                    <w:p w14:paraId="06E8429B" w14:textId="169884B5" w:rsidR="00563D14" w:rsidRDefault="00563D14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1B4082">
                        <w:rPr>
                          <w:b/>
                          <w:bCs/>
                        </w:rPr>
                        <w:t>Cloud Platform</w:t>
                      </w:r>
                      <w:r>
                        <w:t xml:space="preserve"> –</w:t>
                      </w:r>
                      <w:r w:rsidR="001B4082">
                        <w:t xml:space="preserve"> </w:t>
                      </w:r>
                      <w:r>
                        <w:t>Azure</w:t>
                      </w:r>
                      <w:r w:rsidR="001B4082">
                        <w:t xml:space="preserve"> </w:t>
                      </w:r>
                      <w:r>
                        <w:t>Databricks, ADLS Gen2, A</w:t>
                      </w:r>
                      <w:r w:rsidR="00715B72">
                        <w:t>zure Data Factory</w:t>
                      </w:r>
                      <w:r>
                        <w:t>, Blob Storage, Delta Lake</w:t>
                      </w:r>
                      <w:r w:rsidR="00873E5A">
                        <w:t>, Azure SQL Server</w:t>
                      </w:r>
                    </w:p>
                    <w:p w14:paraId="78F3FBF7" w14:textId="294735A6" w:rsidR="00715B72" w:rsidRDefault="005F168A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3C6F71">
                        <w:rPr>
                          <w:b/>
                          <w:bCs/>
                        </w:rPr>
                        <w:t xml:space="preserve">Big Data </w:t>
                      </w:r>
                      <w:r w:rsidR="00563D14" w:rsidRPr="003C6F71">
                        <w:rPr>
                          <w:b/>
                          <w:bCs/>
                        </w:rPr>
                        <w:t>&amp; Programming</w:t>
                      </w:r>
                      <w:r w:rsidR="00563D14">
                        <w:t xml:space="preserve"> </w:t>
                      </w:r>
                      <w:r>
                        <w:t>–</w:t>
                      </w:r>
                      <w:r w:rsidR="00715B72">
                        <w:t xml:space="preserve"> Python, PySpark, </w:t>
                      </w:r>
                      <w:r w:rsidR="00873E5A">
                        <w:t xml:space="preserve">Hadoop, </w:t>
                      </w:r>
                      <w:r>
                        <w:t xml:space="preserve">Hive, Sqoop, </w:t>
                      </w:r>
                      <w:r w:rsidR="00715B72">
                        <w:t>Unix Shell Scripting</w:t>
                      </w:r>
                    </w:p>
                    <w:p w14:paraId="162A9A9A" w14:textId="246BAE1B" w:rsidR="003C6F71" w:rsidRDefault="003C6F71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3C6F71">
                        <w:rPr>
                          <w:b/>
                          <w:bCs/>
                        </w:rPr>
                        <w:t>Data Engineering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3C6F71">
                        <w:t>ETL, Data Warehousing, Data Modeling, Lakehouse Architecture</w:t>
                      </w:r>
                    </w:p>
                    <w:p w14:paraId="0748288C" w14:textId="700AD245" w:rsidR="005F168A" w:rsidRDefault="003C6F71" w:rsidP="005F168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rPr>
                          <w:b/>
                          <w:bCs/>
                        </w:rPr>
                        <w:t>Databases</w:t>
                      </w:r>
                      <w:r w:rsidR="00715B72" w:rsidRPr="001B4082">
                        <w:rPr>
                          <w:b/>
                          <w:bCs/>
                        </w:rPr>
                        <w:t xml:space="preserve"> </w:t>
                      </w:r>
                      <w:r w:rsidR="00715B72">
                        <w:t xml:space="preserve">- </w:t>
                      </w:r>
                      <w:r w:rsidR="005F168A">
                        <w:t>SQL, Oracle</w:t>
                      </w:r>
                    </w:p>
                    <w:p w14:paraId="7B1D301D" w14:textId="6A9D0621" w:rsidR="00873E5A" w:rsidRDefault="00715B72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3C6F71">
                        <w:rPr>
                          <w:b/>
                          <w:bCs/>
                        </w:rPr>
                        <w:t>DevOps &amp; Scheduling</w:t>
                      </w:r>
                      <w:r w:rsidR="005F168A">
                        <w:t xml:space="preserve"> – GitHub, Jenkins</w:t>
                      </w:r>
                      <w:r>
                        <w:t>, Light Speed, GitHub Actions</w:t>
                      </w:r>
                      <w:r w:rsidR="005F168A">
                        <w:t xml:space="preserve">, </w:t>
                      </w:r>
                      <w:r w:rsidR="00873E5A">
                        <w:t xml:space="preserve">Apache </w:t>
                      </w:r>
                      <w:r>
                        <w:t>Airflow</w:t>
                      </w:r>
                    </w:p>
                    <w:p w14:paraId="5F3053D9" w14:textId="5B049E8F" w:rsidR="003C6F71" w:rsidRDefault="003C6F71" w:rsidP="00873E5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3C6F71">
                        <w:rPr>
                          <w:b/>
                          <w:bCs/>
                        </w:rPr>
                        <w:t>Methodologies</w:t>
                      </w:r>
                      <w:r>
                        <w:rPr>
                          <w:b/>
                          <w:bCs/>
                        </w:rPr>
                        <w:t xml:space="preserve"> - </w:t>
                      </w:r>
                      <w:r w:rsidRPr="003C6F71">
                        <w:t>Agile/Scrum (</w:t>
                      </w:r>
                      <w:proofErr w:type="spellStart"/>
                      <w:r w:rsidRPr="003C6F71">
                        <w:t>SAFe</w:t>
                      </w:r>
                      <w:proofErr w:type="spellEnd"/>
                      <w:r w:rsidRPr="003C6F71">
                        <w:t>), Stakeholder Management, Team Leadership</w:t>
                      </w:r>
                    </w:p>
                    <w:p w14:paraId="453CD01F" w14:textId="3791189C" w:rsidR="005F168A" w:rsidRPr="00DF53D7" w:rsidRDefault="00873E5A" w:rsidP="00DF53D7">
                      <w:pPr>
                        <w:pStyle w:val="Default"/>
                        <w:numPr>
                          <w:ilvl w:val="0"/>
                          <w:numId w:val="7"/>
                        </w:numPr>
                        <w:rPr>
                          <w:sz w:val="22"/>
                          <w:szCs w:val="22"/>
                        </w:rPr>
                      </w:pPr>
                      <w:r w:rsidRPr="003C6F71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>AI Exposure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– GitHub Copilot, Devin</w:t>
                      </w:r>
                    </w:p>
                    <w:p w14:paraId="7813128C" w14:textId="77777777" w:rsidR="0065772F" w:rsidRDefault="0065772F" w:rsidP="0065772F"/>
                    <w:p w14:paraId="40B7820A" w14:textId="77777777" w:rsidR="003C6F71" w:rsidRDefault="003C6F71" w:rsidP="0065772F"/>
                    <w:p w14:paraId="3D4E7D95" w14:textId="77777777" w:rsidR="003C6F71" w:rsidRPr="00F00D23" w:rsidRDefault="003C6F71" w:rsidP="003C6F71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0734A37C" w14:textId="77777777" w:rsidR="003C6F71" w:rsidRPr="00AE3DA9" w:rsidRDefault="003C6F71" w:rsidP="003C6F71">
                      <w:pPr>
                        <w:pStyle w:val="Smallspace"/>
                      </w:pPr>
                    </w:p>
                    <w:p w14:paraId="3C8B4155" w14:textId="6D51F7C1" w:rsidR="003C6F71" w:rsidRPr="00FC503F" w:rsidRDefault="00FC503F" w:rsidP="00FC503F">
                      <w:pPr>
                        <w:pStyle w:val="Heading2"/>
                        <w:rPr>
                          <w:b w:val="0"/>
                          <w:bCs/>
                        </w:rPr>
                      </w:pPr>
                      <w:r w:rsidRPr="005C0758">
                        <w:rPr>
                          <w:color w:val="215E99" w:themeColor="text2" w:themeTint="BF"/>
                        </w:rPr>
                        <w:t>2021 - Present</w:t>
                      </w:r>
                      <w:r w:rsidRPr="005C0758">
                        <w:rPr>
                          <w:b w:val="0"/>
                          <w:bCs/>
                          <w:color w:val="215E99" w:themeColor="text2" w:themeTint="BF"/>
                        </w:rPr>
                        <w:t xml:space="preserve"> </w:t>
                      </w:r>
                      <w:r>
                        <w:rPr>
                          <w:b w:val="0"/>
                          <w:bCs/>
                          <w:color w:val="747474"/>
                        </w:rPr>
                        <w:t xml:space="preserve">| </w:t>
                      </w:r>
                      <w:r w:rsidR="003C6F71">
                        <w:t xml:space="preserve">Associate Manger </w:t>
                      </w:r>
                      <w:r>
                        <w:t>–</w:t>
                      </w:r>
                      <w:r w:rsidR="003C6F71">
                        <w:t xml:space="preserve"> Technology</w:t>
                      </w:r>
                      <w:r>
                        <w:t xml:space="preserve"> | </w:t>
                      </w:r>
                      <w:r w:rsidR="003C6F71" w:rsidRPr="00FC503F">
                        <w:rPr>
                          <w:b w:val="0"/>
                          <w:bCs/>
                          <w:color w:val="747474"/>
                        </w:rPr>
                        <w:t xml:space="preserve">Iris Software Pvt Limited, Noida </w:t>
                      </w:r>
                      <w:r w:rsidR="005C0758">
                        <w:rPr>
                          <w:b w:val="0"/>
                          <w:bCs/>
                          <w:color w:val="747474"/>
                        </w:rPr>
                        <w:t xml:space="preserve">| </w:t>
                      </w:r>
                      <w:r w:rsidR="005C0758" w:rsidRPr="005C0758">
                        <w:rPr>
                          <w:color w:val="747474"/>
                        </w:rPr>
                        <w:t>Azure Databricks</w:t>
                      </w:r>
                      <w:r w:rsidR="006809CC">
                        <w:rPr>
                          <w:color w:val="747474"/>
                        </w:rPr>
                        <w:t>, PySpark</w:t>
                      </w:r>
                    </w:p>
                    <w:p w14:paraId="4556404E" w14:textId="4AC054F0" w:rsidR="003C6F71" w:rsidRDefault="003C6F71" w:rsidP="003C6F71">
                      <w:pPr>
                        <w:pStyle w:val="ListBullet"/>
                      </w:pPr>
                      <w:r w:rsidRPr="00D83188">
                        <w:t xml:space="preserve">Designed and deployed a scalable </w:t>
                      </w:r>
                      <w:r w:rsidR="00922209" w:rsidRPr="00922209">
                        <w:rPr>
                          <w:b/>
                          <w:bCs/>
                        </w:rPr>
                        <w:t xml:space="preserve">Azure Databricks </w:t>
                      </w:r>
                      <w:r w:rsidRPr="00922209">
                        <w:rPr>
                          <w:b/>
                          <w:bCs/>
                        </w:rPr>
                        <w:t>Lakehouse architecture</w:t>
                      </w:r>
                      <w:r w:rsidRPr="00D83188">
                        <w:t>, to build complex PySpark ETL pipelines</w:t>
                      </w:r>
                      <w:r w:rsidR="00922209">
                        <w:t>,</w:t>
                      </w:r>
                      <w:r w:rsidRPr="00D83188">
                        <w:t xml:space="preserve"> handling data from </w:t>
                      </w:r>
                      <w:r>
                        <w:t>various</w:t>
                      </w:r>
                      <w:r w:rsidRPr="00D83188">
                        <w:t xml:space="preserve"> sources to calculate customer's risk score and generate fraud alerts</w:t>
                      </w:r>
                      <w:r>
                        <w:t xml:space="preserve"> for one of our banking clients</w:t>
                      </w:r>
                      <w:r w:rsidR="00922209">
                        <w:t xml:space="preserve"> and optimized the solution to </w:t>
                      </w:r>
                      <w:r w:rsidR="00922209" w:rsidRPr="00922209">
                        <w:t>reduce</w:t>
                      </w:r>
                      <w:r w:rsidR="00922209">
                        <w:t xml:space="preserve"> </w:t>
                      </w:r>
                      <w:r w:rsidR="00922209" w:rsidRPr="00922209">
                        <w:t>risk</w:t>
                      </w:r>
                      <w:r w:rsidR="00922209" w:rsidRPr="00922209">
                        <w:noBreakHyphen/>
                        <w:t xml:space="preserve">scoring latency by </w:t>
                      </w:r>
                      <w:r w:rsidR="00922209" w:rsidRPr="00922209">
                        <w:rPr>
                          <w:b/>
                          <w:bCs/>
                        </w:rPr>
                        <w:t>30%</w:t>
                      </w:r>
                      <w:r w:rsidR="00922209" w:rsidRPr="00922209">
                        <w:t>.</w:t>
                      </w:r>
                    </w:p>
                    <w:p w14:paraId="18EDD5CB" w14:textId="77777777" w:rsidR="003C6F71" w:rsidRDefault="003C6F71" w:rsidP="003C6F71">
                      <w:pPr>
                        <w:pStyle w:val="ListBullet"/>
                      </w:pPr>
                      <w:r w:rsidRPr="00DF53D7">
                        <w:t>Built automated CI/CD deployment pipelines using Azure DevOps for seamless code promotion across Dev, Test, and Prod environments</w:t>
                      </w:r>
                    </w:p>
                    <w:p w14:paraId="064E3850" w14:textId="77777777" w:rsidR="00FC503F" w:rsidRDefault="003C6F71" w:rsidP="003C6F71">
                      <w:pPr>
                        <w:pStyle w:val="ListBullet"/>
                      </w:pPr>
                      <w:r>
                        <w:t xml:space="preserve">Managing Project for a Client with </w:t>
                      </w:r>
                      <w:r w:rsidRPr="00922209">
                        <w:rPr>
                          <w:b/>
                          <w:bCs/>
                        </w:rPr>
                        <w:t>20+ team</w:t>
                      </w:r>
                      <w:r>
                        <w:t xml:space="preserve"> size.</w:t>
                      </w:r>
                    </w:p>
                    <w:p w14:paraId="13394F4E" w14:textId="047BF2B9" w:rsidR="00FC503F" w:rsidRDefault="00FC503F" w:rsidP="00DE1E71">
                      <w:pPr>
                        <w:pStyle w:val="ListBullet"/>
                      </w:pPr>
                      <w:r>
                        <w:t xml:space="preserve">Leading a scrum team to deliver work in iterations, responsible for the design, implementation </w:t>
                      </w:r>
                      <w:r w:rsidR="00DE1E71">
                        <w:t xml:space="preserve">and </w:t>
                      </w:r>
                      <w:r w:rsidR="00DE1E71" w:rsidRPr="00DE1E71">
                        <w:t xml:space="preserve">delivering iterative releases under Agile, improving sprint velocity by </w:t>
                      </w:r>
                      <w:r w:rsidR="00DE1E71" w:rsidRPr="00DE1E71">
                        <w:rPr>
                          <w:b/>
                          <w:bCs/>
                        </w:rPr>
                        <w:t>25%</w:t>
                      </w:r>
                      <w:r w:rsidR="00DE1E71" w:rsidRPr="00DE1E71">
                        <w:t>.</w:t>
                      </w:r>
                    </w:p>
                    <w:p w14:paraId="32CE7B9D" w14:textId="77777777" w:rsidR="00DE1E71" w:rsidRDefault="00DE1E71" w:rsidP="00FC503F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183A0209" w14:textId="2CE806E9" w:rsidR="00FC503F" w:rsidRPr="005C0758" w:rsidRDefault="00FC503F" w:rsidP="00FC503F">
                      <w:pPr>
                        <w:pStyle w:val="Heading2"/>
                      </w:pPr>
                      <w:r w:rsidRPr="005C0758">
                        <w:rPr>
                          <w:color w:val="215E99" w:themeColor="text2" w:themeTint="BF"/>
                        </w:rPr>
                        <w:t xml:space="preserve">2020 </w:t>
                      </w:r>
                      <w:r w:rsidRPr="005C0758">
                        <w:rPr>
                          <w:color w:val="215E99" w:themeColor="text2" w:themeTint="BF"/>
                        </w:rPr>
                        <w:t>–</w:t>
                      </w:r>
                      <w:r w:rsidRPr="005C0758">
                        <w:rPr>
                          <w:color w:val="215E99" w:themeColor="text2" w:themeTint="BF"/>
                        </w:rPr>
                        <w:t xml:space="preserve"> 2021</w:t>
                      </w:r>
                      <w:r>
                        <w:rPr>
                          <w:b w:val="0"/>
                          <w:bCs/>
                        </w:rPr>
                        <w:t xml:space="preserve"> | </w:t>
                      </w:r>
                      <w:r>
                        <w:t>Solution Consultant / Tech Lead</w:t>
                      </w:r>
                      <w:r>
                        <w:t xml:space="preserve"> | </w:t>
                      </w:r>
                      <w:r w:rsidRPr="00FC503F">
                        <w:rPr>
                          <w:b w:val="0"/>
                          <w:bCs/>
                        </w:rPr>
                        <w:t xml:space="preserve">Iris Software Pvt Limited, Noida </w:t>
                      </w:r>
                      <w:r w:rsidR="005C0758">
                        <w:rPr>
                          <w:b w:val="0"/>
                          <w:bCs/>
                        </w:rPr>
                        <w:t xml:space="preserve">| </w:t>
                      </w:r>
                      <w:r w:rsidR="005C0758" w:rsidRPr="005C0758">
                        <w:t>PySpark, ETL</w:t>
                      </w:r>
                    </w:p>
                    <w:p w14:paraId="5C593BD3" w14:textId="625142DD" w:rsidR="00FC503F" w:rsidRDefault="00FC503F" w:rsidP="004972F0">
                      <w:pPr>
                        <w:pStyle w:val="ListBullet"/>
                      </w:pPr>
                      <w:r>
                        <w:t xml:space="preserve">Led the Hive-to-PySpark migration for </w:t>
                      </w:r>
                      <w:r w:rsidR="004972F0">
                        <w:t>a</w:t>
                      </w:r>
                      <w:r>
                        <w:t xml:space="preserve"> project, defining migration strategy, prioritizing jobs by complexity</w:t>
                      </w:r>
                      <w:r w:rsidR="004972F0">
                        <w:t>,</w:t>
                      </w:r>
                      <w:r>
                        <w:t xml:space="preserve"> criticality, and </w:t>
                      </w:r>
                      <w:r w:rsidR="004972F0" w:rsidRPr="004972F0">
                        <w:t xml:space="preserve">reducing ETL job runtime by </w:t>
                      </w:r>
                      <w:r w:rsidR="004972F0" w:rsidRPr="004972F0">
                        <w:rPr>
                          <w:b/>
                          <w:bCs/>
                        </w:rPr>
                        <w:t>35%</w:t>
                      </w:r>
                      <w:r w:rsidR="004972F0" w:rsidRPr="004972F0">
                        <w:t xml:space="preserve"> and standardizing coding practices.</w:t>
                      </w:r>
                    </w:p>
                    <w:p w14:paraId="6658F31A" w14:textId="77777777" w:rsidR="00FC503F" w:rsidRDefault="00FC503F" w:rsidP="00FC503F">
                      <w:pPr>
                        <w:pStyle w:val="ListBullet"/>
                      </w:pPr>
                      <w:r>
                        <w:t>Analyzed source systems and process flows, contributing to AML End to End Recon Framework built on Talend, PySpark, and Hive.</w:t>
                      </w:r>
                    </w:p>
                    <w:p w14:paraId="7D732A65" w14:textId="77777777" w:rsidR="00FC503F" w:rsidRDefault="00FC503F" w:rsidP="00FC503F">
                      <w:pPr>
                        <w:pStyle w:val="ListBullet"/>
                      </w:pPr>
                      <w:r>
                        <w:t>Designed and developed Hive queries for transactional and referential data loading across multiple regions.</w:t>
                      </w:r>
                    </w:p>
                    <w:p w14:paraId="462E71DB" w14:textId="77777777" w:rsidR="00FC503F" w:rsidRDefault="00FC503F" w:rsidP="00FC503F">
                      <w:pPr>
                        <w:pStyle w:val="ListBullet"/>
                      </w:pPr>
                      <w:r>
                        <w:t>Build PySpark pipelines to flatten fact data, apply business rules, and detect anomalies for the validation team.</w:t>
                      </w:r>
                    </w:p>
                    <w:p w14:paraId="7ED2C07D" w14:textId="77777777" w:rsidR="00FC503F" w:rsidRDefault="00FC503F" w:rsidP="00FC503F">
                      <w:pPr>
                        <w:pStyle w:val="ListBullet"/>
                      </w:pPr>
                      <w:r>
                        <w:t>Implemented end-to-end CI/CD onboarding using Bit Bucket, Jenkins, and RLM, and managed job scheduling through Autosys.</w:t>
                      </w:r>
                    </w:p>
                    <w:p w14:paraId="772F7DF9" w14:textId="06625B1E" w:rsidR="003C6F71" w:rsidRDefault="003C6F71" w:rsidP="00FC503F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  <w:r>
                        <w:t xml:space="preserve"> </w:t>
                      </w:r>
                    </w:p>
                    <w:p w14:paraId="2F1BDC4F" w14:textId="77777777" w:rsidR="003C6F71" w:rsidRPr="0065772F" w:rsidRDefault="003C6F71" w:rsidP="0065772F"/>
                  </w:txbxContent>
                </v:textbox>
                <w10:wrap type="square" anchorx="page" anchory="page"/>
              </v:shape>
            </w:pict>
          </mc:Fallback>
        </mc:AlternateContent>
      </w:r>
      <w:r w:rsidR="00E5548E">
        <w:t xml:space="preserve">Result oriented </w:t>
      </w:r>
      <w:r w:rsidR="00E5548E" w:rsidRPr="00E5548E">
        <w:t xml:space="preserve">Cloud &amp; Big Data Engineering leader with 15 years of experience delivering scalable data platforms across </w:t>
      </w:r>
      <w:r w:rsidR="00E5548E" w:rsidRPr="00CE2CD8">
        <w:rPr>
          <w:b/>
          <w:bCs/>
        </w:rPr>
        <w:t>Financial Services, Healthcare, and Telecom</w:t>
      </w:r>
      <w:r w:rsidR="00E5548E" w:rsidRPr="00E5548E">
        <w:t xml:space="preserve">. Specialized in </w:t>
      </w:r>
      <w:r w:rsidR="00E5548E" w:rsidRPr="00E5548E">
        <w:rPr>
          <w:b/>
          <w:bCs/>
        </w:rPr>
        <w:t>Azure Databricks, PySpark, Spark SQL, and Data Lakehouse architectures</w:t>
      </w:r>
      <w:r w:rsidR="00E5548E" w:rsidRPr="00E5548E">
        <w:t>, with proven success in building high</w:t>
      </w:r>
      <w:r w:rsidR="00E5548E" w:rsidRPr="00E5548E">
        <w:noBreakHyphen/>
        <w:t>performance ETL pipelines, fraud detection frameworks, and enterprise data lakes. Adept at leading cross</w:t>
      </w:r>
      <w:r w:rsidR="00E5548E" w:rsidRPr="00E5548E">
        <w:noBreakHyphen/>
        <w:t>functional teams</w:t>
      </w:r>
      <w:r w:rsidR="00E5548E" w:rsidRPr="00CE2CD8">
        <w:rPr>
          <w:b/>
          <w:bCs/>
        </w:rPr>
        <w:t xml:space="preserve"> (20+ members), </w:t>
      </w:r>
      <w:r w:rsidR="00E5548E" w:rsidRPr="00E5548E">
        <w:t xml:space="preserve">driving </w:t>
      </w:r>
      <w:r w:rsidR="00E5548E" w:rsidRPr="00CE2CD8">
        <w:t xml:space="preserve">CI/CD </w:t>
      </w:r>
      <w:r w:rsidR="00FC503F" w:rsidRPr="00CE2CD8">
        <w:t>automation</w:t>
      </w:r>
      <w:r w:rsidR="00FC503F" w:rsidRPr="00E5548E">
        <w:t>, and translating complex business requirements into robust, production</w:t>
      </w:r>
      <w:r w:rsidR="00FC503F" w:rsidRPr="00E5548E">
        <w:noBreakHyphen/>
        <w:t>ready solutions. Recognized for improving data reliability, reducing processing costs, and accelerating analytics delivery in Agile environments.</w:t>
      </w:r>
    </w:p>
    <w:p w14:paraId="0ACF1719" w14:textId="0578EE29" w:rsidR="00FC503F" w:rsidRDefault="006809CC" w:rsidP="0055578F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35A861D" wp14:editId="5078A4A6">
                <wp:simplePos x="0" y="0"/>
                <wp:positionH relativeFrom="page">
                  <wp:posOffset>285750</wp:posOffset>
                </wp:positionH>
                <wp:positionV relativeFrom="margin">
                  <wp:posOffset>-196850</wp:posOffset>
                </wp:positionV>
                <wp:extent cx="7213600" cy="720090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0" cy="7200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EA52" w14:textId="77777777" w:rsidR="00D04417" w:rsidRPr="0065772F" w:rsidRDefault="00D04417" w:rsidP="005C075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49995EBF" w14:textId="3AD8EB13" w:rsidR="00513A10" w:rsidRPr="00D9434A" w:rsidRDefault="005C0758" w:rsidP="005C0758">
                            <w:pPr>
                              <w:pStyle w:val="Heading2"/>
                            </w:pPr>
                            <w:r w:rsidRPr="005C0758">
                              <w:rPr>
                                <w:color w:val="215E99" w:themeColor="text2" w:themeTint="BF"/>
                              </w:rPr>
                              <w:t>2013 – 2020</w:t>
                            </w:r>
                            <w:r w:rsidRPr="005C0758">
                              <w:rPr>
                                <w:b w:val="0"/>
                                <w:bCs/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5C0758">
                              <w:rPr>
                                <w:b w:val="0"/>
                                <w:bCs/>
                              </w:rPr>
                              <w:t xml:space="preserve">| </w:t>
                            </w:r>
                            <w:r w:rsidR="00513A10">
                              <w:t>Sr. Developer / Business Analyst</w:t>
                            </w:r>
                            <w:r>
                              <w:t xml:space="preserve"> | </w:t>
                            </w:r>
                            <w:r w:rsidR="00513A10" w:rsidRPr="005C0758">
                              <w:rPr>
                                <w:b w:val="0"/>
                                <w:bCs/>
                              </w:rPr>
                              <w:t xml:space="preserve">Optum Global Solutions Pvt Ltd </w:t>
                            </w:r>
                            <w:r w:rsidR="00D9434A">
                              <w:rPr>
                                <w:b w:val="0"/>
                                <w:bCs/>
                              </w:rPr>
                              <w:t xml:space="preserve">| </w:t>
                            </w:r>
                            <w:r w:rsidR="00D9434A" w:rsidRPr="00D9434A">
                              <w:t>Talend, PySpark</w:t>
                            </w:r>
                          </w:p>
                          <w:p w14:paraId="00D48A69" w14:textId="687070A7" w:rsidR="00513A10" w:rsidRDefault="00513A10" w:rsidP="00176C05">
                            <w:pPr>
                              <w:pStyle w:val="ListBullet"/>
                            </w:pPr>
                            <w:r>
                              <w:t>Delivered the Optum Data Lake (Data Fabric 2.0) migration, developing Talend jobs</w:t>
                            </w:r>
                            <w:r w:rsidR="00176C05">
                              <w:t xml:space="preserve"> </w:t>
                            </w:r>
                            <w:r>
                              <w:t>for multi-source ingestion using Talend Studio 6.3, Hive, HBase, Sqoop</w:t>
                            </w:r>
                            <w:r w:rsidR="00176C05">
                              <w:t>.</w:t>
                            </w:r>
                          </w:p>
                          <w:p w14:paraId="69388663" w14:textId="2456F7BF" w:rsidR="00513A10" w:rsidRDefault="00513A10" w:rsidP="00513A10">
                            <w:pPr>
                              <w:pStyle w:val="ListBullet"/>
                            </w:pPr>
                            <w:r>
                              <w:t>Created Hive, Snapshot, ORC, and metadata tables, and built Sqoop-based</w:t>
                            </w:r>
                            <w:r w:rsidR="00176C05">
                              <w:t xml:space="preserve"> </w:t>
                            </w:r>
                            <w:r>
                              <w:t xml:space="preserve">procedures to move data from RDBMS sources into </w:t>
                            </w:r>
                            <w:r w:rsidR="00D9434A">
                              <w:t>Data</w:t>
                            </w:r>
                            <w:r>
                              <w:t xml:space="preserve"> Lake.</w:t>
                            </w:r>
                          </w:p>
                          <w:p w14:paraId="74B5BAA6" w14:textId="746913DF" w:rsidR="00513A10" w:rsidRDefault="00513A10" w:rsidP="00513A10">
                            <w:pPr>
                              <w:pStyle w:val="ListBullet"/>
                            </w:pPr>
                            <w:r>
                              <w:t>On CCDI &amp; ARO (2013–2016), gathered requirements and built ETL jobs in DataStage</w:t>
                            </w:r>
                            <w:r w:rsidR="00176C05">
                              <w:t xml:space="preserve"> </w:t>
                            </w:r>
                            <w:r>
                              <w:t>11.3 to convert commercial and non-commercial client data into the standard Optum</w:t>
                            </w:r>
                            <w:r w:rsidR="00176C05">
                              <w:t xml:space="preserve"> </w:t>
                            </w:r>
                            <w:r>
                              <w:t>AFRS format.</w:t>
                            </w:r>
                          </w:p>
                          <w:p w14:paraId="1381871E" w14:textId="07BC8258" w:rsidR="00AB4881" w:rsidRPr="00176C05" w:rsidRDefault="00513A10" w:rsidP="00513A10">
                            <w:pPr>
                              <w:pStyle w:val="ListBullet"/>
                              <w:rPr>
                                <w:rFonts w:ascii="Source Sans Pro" w:hAnsi="Source Sans Pro"/>
                              </w:rPr>
                            </w:pPr>
                            <w:r>
                              <w:t>Developed Unix automation scripts, improving process stability and ensuring timely,</w:t>
                            </w:r>
                            <w:r w:rsidR="00176C05">
                              <w:t xml:space="preserve"> </w:t>
                            </w:r>
                            <w:r>
                              <w:t>quality data delivery to downstream consumers.</w:t>
                            </w:r>
                          </w:p>
                          <w:p w14:paraId="65E1216A" w14:textId="77777777" w:rsidR="00176C05" w:rsidRPr="00176C05" w:rsidRDefault="00176C05" w:rsidP="00176C0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Source Sans Pro" w:hAnsi="Source Sans Pro"/>
                              </w:rPr>
                            </w:pPr>
                          </w:p>
                          <w:p w14:paraId="26FC4ADF" w14:textId="6E7DEDB7" w:rsidR="00AB4881" w:rsidRPr="000B296B" w:rsidRDefault="003414E3" w:rsidP="003414E3">
                            <w:pPr>
                              <w:pStyle w:val="Heading2"/>
                            </w:pPr>
                            <w:r w:rsidRPr="003414E3">
                              <w:rPr>
                                <w:color w:val="215E99" w:themeColor="text2" w:themeTint="BF"/>
                              </w:rPr>
                              <w:t>2011</w:t>
                            </w:r>
                            <w:r w:rsidR="00FF7ABA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r w:rsidRPr="003414E3">
                              <w:rPr>
                                <w:color w:val="215E99" w:themeColor="text2" w:themeTint="BF"/>
                              </w:rPr>
                              <w:t>- 2013</w:t>
                            </w:r>
                            <w:r w:rsidRPr="003414E3">
                              <w:rPr>
                                <w:color w:val="215E99" w:themeColor="text2" w:themeTint="BF"/>
                              </w:rPr>
                              <w:t xml:space="preserve"> </w:t>
                            </w:r>
                            <w:r>
                              <w:t xml:space="preserve">| </w:t>
                            </w:r>
                            <w:r w:rsidR="00176C05">
                              <w:t>Software Engineer</w:t>
                            </w:r>
                            <w:r>
                              <w:t xml:space="preserve"> | </w:t>
                            </w:r>
                            <w:r w:rsidR="00176C05" w:rsidRPr="003414E3">
                              <w:rPr>
                                <w:b w:val="0"/>
                                <w:bCs/>
                              </w:rPr>
                              <w:t>IBM – Bharti Airtel</w:t>
                            </w:r>
                            <w:r w:rsidR="00AB4881" w:rsidRPr="000B296B">
                              <w:t xml:space="preserve"> | </w:t>
                            </w:r>
                            <w:r>
                              <w:t>Oracle PL/SQL</w:t>
                            </w:r>
                          </w:p>
                          <w:p w14:paraId="5503ABB8" w14:textId="25810427" w:rsidR="00AB4881" w:rsidRDefault="001E39BE" w:rsidP="001E39BE">
                            <w:pPr>
                              <w:pStyle w:val="ListBullet"/>
                            </w:pPr>
                            <w:r>
                              <w:t>Designed and maintained robust Oracle PL/SQL packages, stored procedures to process incoming wireless and wireline CDRs daily.</w:t>
                            </w:r>
                          </w:p>
                          <w:p w14:paraId="61891047" w14:textId="782905DE" w:rsidR="001E39BE" w:rsidRDefault="001E39BE" w:rsidP="001E39BE">
                            <w:pPr>
                              <w:pStyle w:val="ListBullet"/>
                            </w:pPr>
                            <w:r>
                              <w:t>Created complex SQL queries and reports to track call drop rates, billing anomalies, and usage trends.</w:t>
                            </w:r>
                          </w:p>
                          <w:p w14:paraId="74968A2A" w14:textId="77777777" w:rsidR="001B4082" w:rsidRPr="0065772F" w:rsidRDefault="001B4082" w:rsidP="001B4082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861D" id="_x0000_s1027" type="#_x0000_t202" style="position:absolute;left:0;text-align:left;margin-left:22.5pt;margin-top:-15.5pt;width:568pt;height:56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" filled="f" stroked="f">
                <v:textbox>
                  <w:txbxContent>
                    <w:p w14:paraId="0011EA52" w14:textId="77777777" w:rsidR="00D04417" w:rsidRPr="0065772F" w:rsidRDefault="00D04417" w:rsidP="005C0758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  <w:p w14:paraId="49995EBF" w14:textId="3AD8EB13" w:rsidR="00513A10" w:rsidRPr="00D9434A" w:rsidRDefault="005C0758" w:rsidP="005C0758">
                      <w:pPr>
                        <w:pStyle w:val="Heading2"/>
                      </w:pPr>
                      <w:r w:rsidRPr="005C0758">
                        <w:rPr>
                          <w:color w:val="215E99" w:themeColor="text2" w:themeTint="BF"/>
                        </w:rPr>
                        <w:t>2013 – 2020</w:t>
                      </w:r>
                      <w:r w:rsidRPr="005C0758">
                        <w:rPr>
                          <w:b w:val="0"/>
                          <w:bCs/>
                          <w:color w:val="215E99" w:themeColor="text2" w:themeTint="BF"/>
                        </w:rPr>
                        <w:t xml:space="preserve"> </w:t>
                      </w:r>
                      <w:r w:rsidRPr="005C0758">
                        <w:rPr>
                          <w:b w:val="0"/>
                          <w:bCs/>
                        </w:rPr>
                        <w:t xml:space="preserve">| </w:t>
                      </w:r>
                      <w:r w:rsidR="00513A10">
                        <w:t>Sr. Developer / Business Analyst</w:t>
                      </w:r>
                      <w:r>
                        <w:t xml:space="preserve"> | </w:t>
                      </w:r>
                      <w:r w:rsidR="00513A10" w:rsidRPr="005C0758">
                        <w:rPr>
                          <w:b w:val="0"/>
                          <w:bCs/>
                        </w:rPr>
                        <w:t xml:space="preserve">Optum Global Solutions Pvt Ltd </w:t>
                      </w:r>
                      <w:r w:rsidR="00D9434A">
                        <w:rPr>
                          <w:b w:val="0"/>
                          <w:bCs/>
                        </w:rPr>
                        <w:t xml:space="preserve">| </w:t>
                      </w:r>
                      <w:r w:rsidR="00D9434A" w:rsidRPr="00D9434A">
                        <w:t>Talend, PySpark</w:t>
                      </w:r>
                    </w:p>
                    <w:p w14:paraId="00D48A69" w14:textId="687070A7" w:rsidR="00513A10" w:rsidRDefault="00513A10" w:rsidP="00176C05">
                      <w:pPr>
                        <w:pStyle w:val="ListBullet"/>
                      </w:pPr>
                      <w:r>
                        <w:t>Delivered the Optum Data Lake (Data Fabric 2.0) migration, developing Talend jobs</w:t>
                      </w:r>
                      <w:r w:rsidR="00176C05">
                        <w:t xml:space="preserve"> </w:t>
                      </w:r>
                      <w:r>
                        <w:t>for multi-source ingestion using Talend Studio 6.3, Hive, HBase, Sqoop</w:t>
                      </w:r>
                      <w:r w:rsidR="00176C05">
                        <w:t>.</w:t>
                      </w:r>
                    </w:p>
                    <w:p w14:paraId="69388663" w14:textId="2456F7BF" w:rsidR="00513A10" w:rsidRDefault="00513A10" w:rsidP="00513A10">
                      <w:pPr>
                        <w:pStyle w:val="ListBullet"/>
                      </w:pPr>
                      <w:r>
                        <w:t>Created Hive, Snapshot, ORC, and metadata tables, and built Sqoop-based</w:t>
                      </w:r>
                      <w:r w:rsidR="00176C05">
                        <w:t xml:space="preserve"> </w:t>
                      </w:r>
                      <w:r>
                        <w:t xml:space="preserve">procedures to move data from RDBMS sources into </w:t>
                      </w:r>
                      <w:r w:rsidR="00D9434A">
                        <w:t>Data</w:t>
                      </w:r>
                      <w:r>
                        <w:t xml:space="preserve"> Lake.</w:t>
                      </w:r>
                    </w:p>
                    <w:p w14:paraId="74B5BAA6" w14:textId="746913DF" w:rsidR="00513A10" w:rsidRDefault="00513A10" w:rsidP="00513A10">
                      <w:pPr>
                        <w:pStyle w:val="ListBullet"/>
                      </w:pPr>
                      <w:r>
                        <w:t>On CCDI &amp; ARO (2013–2016), gathered requirements and built ETL jobs in DataStage</w:t>
                      </w:r>
                      <w:r w:rsidR="00176C05">
                        <w:t xml:space="preserve"> </w:t>
                      </w:r>
                      <w:r>
                        <w:t>11.3 to convert commercial and non-commercial client data into the standard Optum</w:t>
                      </w:r>
                      <w:r w:rsidR="00176C05">
                        <w:t xml:space="preserve"> </w:t>
                      </w:r>
                      <w:r>
                        <w:t>AFRS format.</w:t>
                      </w:r>
                    </w:p>
                    <w:p w14:paraId="1381871E" w14:textId="07BC8258" w:rsidR="00AB4881" w:rsidRPr="00176C05" w:rsidRDefault="00513A10" w:rsidP="00513A10">
                      <w:pPr>
                        <w:pStyle w:val="ListBullet"/>
                        <w:rPr>
                          <w:rFonts w:ascii="Source Sans Pro" w:hAnsi="Source Sans Pro"/>
                        </w:rPr>
                      </w:pPr>
                      <w:r>
                        <w:t>Developed Unix automation scripts, improving process stability and ensuring timely,</w:t>
                      </w:r>
                      <w:r w:rsidR="00176C05">
                        <w:t xml:space="preserve"> </w:t>
                      </w:r>
                      <w:r>
                        <w:t>quality data delivery to downstream consumers.</w:t>
                      </w:r>
                    </w:p>
                    <w:p w14:paraId="65E1216A" w14:textId="77777777" w:rsidR="00176C05" w:rsidRPr="00176C05" w:rsidRDefault="00176C05" w:rsidP="00176C05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Source Sans Pro" w:hAnsi="Source Sans Pro"/>
                        </w:rPr>
                      </w:pPr>
                    </w:p>
                    <w:p w14:paraId="26FC4ADF" w14:textId="6E7DEDB7" w:rsidR="00AB4881" w:rsidRPr="000B296B" w:rsidRDefault="003414E3" w:rsidP="003414E3">
                      <w:pPr>
                        <w:pStyle w:val="Heading2"/>
                      </w:pPr>
                      <w:r w:rsidRPr="003414E3">
                        <w:rPr>
                          <w:color w:val="215E99" w:themeColor="text2" w:themeTint="BF"/>
                        </w:rPr>
                        <w:t>2011</w:t>
                      </w:r>
                      <w:r w:rsidR="00FF7ABA">
                        <w:rPr>
                          <w:color w:val="215E99" w:themeColor="text2" w:themeTint="BF"/>
                        </w:rPr>
                        <w:t xml:space="preserve"> </w:t>
                      </w:r>
                      <w:r w:rsidRPr="003414E3">
                        <w:rPr>
                          <w:color w:val="215E99" w:themeColor="text2" w:themeTint="BF"/>
                        </w:rPr>
                        <w:t>- 2013</w:t>
                      </w:r>
                      <w:r w:rsidRPr="003414E3">
                        <w:rPr>
                          <w:color w:val="215E99" w:themeColor="text2" w:themeTint="BF"/>
                        </w:rPr>
                        <w:t xml:space="preserve"> </w:t>
                      </w:r>
                      <w:r>
                        <w:t xml:space="preserve">| </w:t>
                      </w:r>
                      <w:r w:rsidR="00176C05">
                        <w:t>Software Engineer</w:t>
                      </w:r>
                      <w:r>
                        <w:t xml:space="preserve"> | </w:t>
                      </w:r>
                      <w:r w:rsidR="00176C05" w:rsidRPr="003414E3">
                        <w:rPr>
                          <w:b w:val="0"/>
                          <w:bCs/>
                        </w:rPr>
                        <w:t>IBM – Bharti Airtel</w:t>
                      </w:r>
                      <w:r w:rsidR="00AB4881" w:rsidRPr="000B296B">
                        <w:t xml:space="preserve"> | </w:t>
                      </w:r>
                      <w:r>
                        <w:t>Oracle PL/SQL</w:t>
                      </w:r>
                    </w:p>
                    <w:p w14:paraId="5503ABB8" w14:textId="25810427" w:rsidR="00AB4881" w:rsidRDefault="001E39BE" w:rsidP="001E39BE">
                      <w:pPr>
                        <w:pStyle w:val="ListBullet"/>
                      </w:pPr>
                      <w:r>
                        <w:t>Designed and maintained robust Oracle PL/SQL packages, stored procedures to process incoming wireless and wireline CDRs daily.</w:t>
                      </w:r>
                    </w:p>
                    <w:p w14:paraId="61891047" w14:textId="782905DE" w:rsidR="001E39BE" w:rsidRDefault="001E39BE" w:rsidP="001E39BE">
                      <w:pPr>
                        <w:pStyle w:val="ListBullet"/>
                      </w:pPr>
                      <w:r>
                        <w:t>Created complex SQL queries and reports to track call drop rates, billing anomalies, and usage trends.</w:t>
                      </w:r>
                    </w:p>
                    <w:p w14:paraId="74968A2A" w14:textId="77777777" w:rsidR="001B4082" w:rsidRPr="0065772F" w:rsidRDefault="001B4082" w:rsidP="001B4082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E54DA7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9B6FCBB" wp14:editId="680F0F77">
                <wp:simplePos x="0" y="0"/>
                <wp:positionH relativeFrom="margin">
                  <wp:posOffset>-203200</wp:posOffset>
                </wp:positionH>
                <wp:positionV relativeFrom="margin">
                  <wp:posOffset>5600700</wp:posOffset>
                </wp:positionV>
                <wp:extent cx="6350000" cy="965200"/>
                <wp:effectExtent l="0" t="0" r="0" b="63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0" cy="965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1041A" w14:textId="117F1292" w:rsidR="00F01ECB" w:rsidRDefault="00F01ECB" w:rsidP="00F01ECB">
                            <w:pPr>
                              <w:pStyle w:val="Smallspac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01ECB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PERSONAL INFO</w:t>
                            </w:r>
                            <w:r w:rsidR="006809C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RMATION</w:t>
                            </w:r>
                          </w:p>
                          <w:p w14:paraId="1949E98E" w14:textId="77777777" w:rsidR="000A3787" w:rsidRPr="00F01ECB" w:rsidRDefault="000A3787" w:rsidP="00F01ECB">
                            <w:pPr>
                              <w:pStyle w:val="Smallspace"/>
                              <w:rPr>
                                <w:color w:val="000000" w:themeColor="text1"/>
                              </w:rPr>
                            </w:pPr>
                          </w:p>
                          <w:p w14:paraId="48939B72" w14:textId="58767678" w:rsidR="00F01ECB" w:rsidRDefault="00F01ECB" w:rsidP="006809CC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ind w:hanging="270"/>
                              <w:rPr>
                                <w:color w:val="74747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DOB </w:t>
                            </w:r>
                            <w:r w:rsidR="006809CC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- 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21</w:t>
                            </w:r>
                            <w:r w:rsidRPr="00F01ECB">
                              <w:rPr>
                                <w:color w:val="747474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June </w:t>
                            </w:r>
                          </w:p>
                          <w:p w14:paraId="029B8014" w14:textId="0C70A4FF" w:rsidR="00F01ECB" w:rsidRDefault="00F01ECB" w:rsidP="006809CC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Languages </w:t>
                            </w:r>
                            <w:r w:rsidR="006809CC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>-</w:t>
                            </w:r>
                            <w:r w:rsidR="00755BDE">
                              <w:rPr>
                                <w:color w:val="74747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sz w:val="22"/>
                                <w:szCs w:val="22"/>
                              </w:rPr>
                              <w:t>English, Hindi</w:t>
                            </w:r>
                          </w:p>
                          <w:p w14:paraId="5837D5B1" w14:textId="73429FEC" w:rsidR="00F01ECB" w:rsidRPr="00F01ECB" w:rsidRDefault="00F01ECB" w:rsidP="006809CC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ind w:hanging="270"/>
                            </w:pPr>
                            <w:r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Marital Status </w:t>
                            </w:r>
                            <w:r w:rsidR="006809CC">
                              <w:rPr>
                                <w:b/>
                                <w:bCs/>
                                <w:color w:val="747474"/>
                                <w:sz w:val="22"/>
                                <w:szCs w:val="22"/>
                              </w:rPr>
                              <w:t xml:space="preserve">- </w:t>
                            </w:r>
                            <w:r>
                              <w:rPr>
                                <w:color w:val="747474"/>
                                <w:szCs w:val="22"/>
                              </w:rPr>
                              <w:t>Married</w:t>
                            </w:r>
                          </w:p>
                          <w:p w14:paraId="748FD910" w14:textId="77777777" w:rsidR="00F01ECB" w:rsidRPr="000B296B" w:rsidRDefault="00F01ECB" w:rsidP="00F01ECB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6FCBB" id="_x0000_s1028" type="#_x0000_t202" style="position:absolute;left:0;text-align:left;margin-left:-16pt;margin-top:441pt;width:500pt;height:7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" filled="f" stroked="f">
                <v:textbox>
                  <w:txbxContent>
                    <w:p w14:paraId="2EC1041A" w14:textId="117F1292" w:rsidR="00F01ECB" w:rsidRDefault="00F01ECB" w:rsidP="00F01ECB">
                      <w:pPr>
                        <w:pStyle w:val="Smallspace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F01ECB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PERSONAL INFO</w:t>
                      </w:r>
                      <w:r w:rsidR="006809CC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RMATION</w:t>
                      </w:r>
                    </w:p>
                    <w:p w14:paraId="1949E98E" w14:textId="77777777" w:rsidR="000A3787" w:rsidRPr="00F01ECB" w:rsidRDefault="000A3787" w:rsidP="00F01ECB">
                      <w:pPr>
                        <w:pStyle w:val="Smallspace"/>
                        <w:rPr>
                          <w:color w:val="000000" w:themeColor="text1"/>
                        </w:rPr>
                      </w:pPr>
                    </w:p>
                    <w:p w14:paraId="48939B72" w14:textId="58767678" w:rsidR="00F01ECB" w:rsidRDefault="00F01ECB" w:rsidP="006809CC">
                      <w:pPr>
                        <w:pStyle w:val="Default"/>
                        <w:numPr>
                          <w:ilvl w:val="0"/>
                          <w:numId w:val="19"/>
                        </w:numPr>
                        <w:ind w:hanging="270"/>
                        <w:rPr>
                          <w:color w:val="747474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DOB </w:t>
                      </w:r>
                      <w:r w:rsidR="006809CC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- 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>21</w:t>
                      </w:r>
                      <w:r w:rsidRPr="00F01ECB">
                        <w:rPr>
                          <w:color w:val="747474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 xml:space="preserve"> June </w:t>
                      </w:r>
                    </w:p>
                    <w:p w14:paraId="029B8014" w14:textId="0C70A4FF" w:rsidR="00F01ECB" w:rsidRDefault="00F01ECB" w:rsidP="006809CC">
                      <w:pPr>
                        <w:pStyle w:val="Default"/>
                        <w:numPr>
                          <w:ilvl w:val="0"/>
                          <w:numId w:val="19"/>
                        </w:numPr>
                        <w:ind w:hanging="27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Languages </w:t>
                      </w:r>
                      <w:r w:rsidR="006809CC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>-</w:t>
                      </w:r>
                      <w:r w:rsidR="00755BDE">
                        <w:rPr>
                          <w:color w:val="74747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747474"/>
                          <w:sz w:val="22"/>
                          <w:szCs w:val="22"/>
                        </w:rPr>
                        <w:t>English, Hindi</w:t>
                      </w:r>
                    </w:p>
                    <w:p w14:paraId="5837D5B1" w14:textId="73429FEC" w:rsidR="00F01ECB" w:rsidRPr="00F01ECB" w:rsidRDefault="00F01ECB" w:rsidP="006809CC">
                      <w:pPr>
                        <w:pStyle w:val="Default"/>
                        <w:numPr>
                          <w:ilvl w:val="0"/>
                          <w:numId w:val="19"/>
                        </w:numPr>
                        <w:ind w:hanging="270"/>
                      </w:pPr>
                      <w:r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Marital Status </w:t>
                      </w:r>
                      <w:r w:rsidR="006809CC">
                        <w:rPr>
                          <w:b/>
                          <w:bCs/>
                          <w:color w:val="747474"/>
                          <w:sz w:val="22"/>
                          <w:szCs w:val="22"/>
                        </w:rPr>
                        <w:t xml:space="preserve">- </w:t>
                      </w:r>
                      <w:r>
                        <w:rPr>
                          <w:color w:val="747474"/>
                          <w:szCs w:val="22"/>
                        </w:rPr>
                        <w:t>Married</w:t>
                      </w:r>
                    </w:p>
                    <w:p w14:paraId="748FD910" w14:textId="77777777" w:rsidR="00F01ECB" w:rsidRPr="000B296B" w:rsidRDefault="00F01ECB" w:rsidP="00F01ECB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54DA7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06782FC" wp14:editId="5C972F00">
                <wp:simplePos x="0" y="0"/>
                <wp:positionH relativeFrom="margin">
                  <wp:align>right</wp:align>
                </wp:positionH>
                <wp:positionV relativeFrom="margin">
                  <wp:posOffset>4406900</wp:posOffset>
                </wp:positionV>
                <wp:extent cx="7092950" cy="984250"/>
                <wp:effectExtent l="0" t="0" r="0" b="63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0" cy="984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F5481" w14:textId="2216BCAC" w:rsidR="00755BDE" w:rsidRPr="00DB7C3E" w:rsidRDefault="00755BDE" w:rsidP="00755BDE">
                            <w:pPr>
                              <w:pStyle w:val="Heading1"/>
                            </w:pPr>
                            <w:r>
                              <w:t xml:space="preserve"> </w:t>
                            </w:r>
                            <w:r w:rsidRPr="00DB7C3E">
                              <w:t>Education</w:t>
                            </w:r>
                          </w:p>
                          <w:p w14:paraId="46C99721" w14:textId="77777777" w:rsidR="00755BDE" w:rsidRPr="000B296B" w:rsidRDefault="00755BDE" w:rsidP="00755BDE">
                            <w:pPr>
                              <w:pStyle w:val="Smallspace"/>
                            </w:pPr>
                          </w:p>
                          <w:p w14:paraId="3EB7A4A8" w14:textId="6750BC7D" w:rsidR="00755BDE" w:rsidRPr="00DB7C3E" w:rsidRDefault="00E54DA7" w:rsidP="006809C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360" w:firstLine="90"/>
                            </w:pPr>
                            <w:r>
                              <w:t xml:space="preserve">2004-2008 </w:t>
                            </w:r>
                            <w:r>
                              <w:t xml:space="preserve">| </w:t>
                            </w:r>
                            <w:r w:rsidRPr="00755BDE"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Bachelor of Technology</w:t>
                            </w:r>
                            <w:r w:rsidR="00755BDE" w:rsidRPr="00755BDE"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(</w:t>
                            </w:r>
                            <w:r w:rsidR="00A1371A" w:rsidRPr="00755BDE"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color w:val="747474"/>
                                <w:szCs w:val="22"/>
                              </w:rPr>
                              <w:t>nformation Technology) | GLA University, Mathura</w:t>
                            </w:r>
                          </w:p>
                          <w:p w14:paraId="26348871" w14:textId="77777777" w:rsidR="00755BDE" w:rsidRPr="00DB7C3E" w:rsidRDefault="00755BDE" w:rsidP="00755BDE">
                            <w:pPr>
                              <w:pStyle w:val="Smallspace"/>
                            </w:pPr>
                          </w:p>
                          <w:p w14:paraId="48630E7F" w14:textId="05CC618E" w:rsidR="00755BDE" w:rsidRPr="00755BDE" w:rsidRDefault="00E54DA7" w:rsidP="006809C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ind w:left="360" w:firstLine="90"/>
                              <w:rPr>
                                <w:b/>
                                <w:bCs/>
                              </w:rPr>
                            </w:pPr>
                            <w:r>
                              <w:t>2002-2004</w:t>
                            </w:r>
                            <w:r>
                              <w:t xml:space="preserve"> | </w:t>
                            </w:r>
                            <w:r w:rsidR="00755BDE" w:rsidRPr="00755BDE">
                              <w:rPr>
                                <w:b/>
                                <w:bCs/>
                              </w:rPr>
                              <w:t>Senior Secondary School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| Mathura</w:t>
                            </w:r>
                          </w:p>
                          <w:p w14:paraId="1B3007DD" w14:textId="73D30E48" w:rsidR="00755BDE" w:rsidRPr="00DB7C3E" w:rsidRDefault="00755BDE" w:rsidP="00755BDE">
                            <w:r>
                              <w:t xml:space="preserve">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782FC" id="_x0000_s1029" type="#_x0000_t202" style="position:absolute;left:0;text-align:left;margin-left:507.3pt;margin-top:347pt;width:558.5pt;height:77.5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" filled="f" stroked="f">
                <v:textbox>
                  <w:txbxContent>
                    <w:p w14:paraId="242F5481" w14:textId="2216BCAC" w:rsidR="00755BDE" w:rsidRPr="00DB7C3E" w:rsidRDefault="00755BDE" w:rsidP="00755BDE">
                      <w:pPr>
                        <w:pStyle w:val="Heading1"/>
                      </w:pPr>
                      <w:r>
                        <w:t xml:space="preserve"> </w:t>
                      </w:r>
                      <w:r w:rsidRPr="00DB7C3E">
                        <w:t>Education</w:t>
                      </w:r>
                    </w:p>
                    <w:p w14:paraId="46C99721" w14:textId="77777777" w:rsidR="00755BDE" w:rsidRPr="000B296B" w:rsidRDefault="00755BDE" w:rsidP="00755BDE">
                      <w:pPr>
                        <w:pStyle w:val="Smallspace"/>
                      </w:pPr>
                    </w:p>
                    <w:p w14:paraId="3EB7A4A8" w14:textId="6750BC7D" w:rsidR="00755BDE" w:rsidRPr="00DB7C3E" w:rsidRDefault="00E54DA7" w:rsidP="006809CC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360" w:firstLine="90"/>
                      </w:pPr>
                      <w:r>
                        <w:t xml:space="preserve">2004-2008 </w:t>
                      </w:r>
                      <w:r>
                        <w:t xml:space="preserve">| </w:t>
                      </w:r>
                      <w:r w:rsidRPr="00755BDE">
                        <w:rPr>
                          <w:b/>
                          <w:bCs/>
                          <w:color w:val="747474"/>
                          <w:szCs w:val="22"/>
                        </w:rPr>
                        <w:t>Bachelor of Technology</w:t>
                      </w:r>
                      <w:r w:rsidR="00755BDE" w:rsidRPr="00755BDE">
                        <w:rPr>
                          <w:b/>
                          <w:bCs/>
                          <w:color w:val="747474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>(</w:t>
                      </w:r>
                      <w:r w:rsidR="00A1371A" w:rsidRPr="00755BDE">
                        <w:rPr>
                          <w:b/>
                          <w:bCs/>
                          <w:color w:val="747474"/>
                          <w:szCs w:val="22"/>
                        </w:rPr>
                        <w:t>I</w:t>
                      </w:r>
                      <w:r>
                        <w:rPr>
                          <w:b/>
                          <w:bCs/>
                          <w:color w:val="747474"/>
                          <w:szCs w:val="22"/>
                        </w:rPr>
                        <w:t>nformation Technology) | GLA University, Mathura</w:t>
                      </w:r>
                    </w:p>
                    <w:p w14:paraId="26348871" w14:textId="77777777" w:rsidR="00755BDE" w:rsidRPr="00DB7C3E" w:rsidRDefault="00755BDE" w:rsidP="00755BDE">
                      <w:pPr>
                        <w:pStyle w:val="Smallspace"/>
                      </w:pPr>
                    </w:p>
                    <w:p w14:paraId="48630E7F" w14:textId="05CC618E" w:rsidR="00755BDE" w:rsidRPr="00755BDE" w:rsidRDefault="00E54DA7" w:rsidP="006809CC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ind w:left="360" w:firstLine="90"/>
                        <w:rPr>
                          <w:b/>
                          <w:bCs/>
                        </w:rPr>
                      </w:pPr>
                      <w:r>
                        <w:t>2002-2004</w:t>
                      </w:r>
                      <w:r>
                        <w:t xml:space="preserve"> | </w:t>
                      </w:r>
                      <w:r w:rsidR="00755BDE" w:rsidRPr="00755BDE">
                        <w:rPr>
                          <w:b/>
                          <w:bCs/>
                        </w:rPr>
                        <w:t>Senior Secondary School</w:t>
                      </w:r>
                      <w:r>
                        <w:rPr>
                          <w:b/>
                          <w:bCs/>
                        </w:rPr>
                        <w:t xml:space="preserve"> | Mathura</w:t>
                      </w:r>
                    </w:p>
                    <w:p w14:paraId="1B3007DD" w14:textId="73D30E48" w:rsidR="00755BDE" w:rsidRPr="00DB7C3E" w:rsidRDefault="00755BDE" w:rsidP="00755BDE">
                      <w:r>
                        <w:t xml:space="preserve">        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414E3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3B3A50F" wp14:editId="336A4321">
                <wp:simplePos x="0" y="0"/>
                <wp:positionH relativeFrom="margin">
                  <wp:posOffset>-184150</wp:posOffset>
                </wp:positionH>
                <wp:positionV relativeFrom="margin">
                  <wp:posOffset>3181350</wp:posOffset>
                </wp:positionV>
                <wp:extent cx="7264400" cy="1060450"/>
                <wp:effectExtent l="0" t="0" r="0" b="63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4400" cy="1060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8820D" w14:textId="77777777" w:rsidR="00755BDE" w:rsidRPr="000B296B" w:rsidRDefault="00755BDE" w:rsidP="00755BDE">
                            <w:pPr>
                              <w:pStyle w:val="Heading1"/>
                            </w:pPr>
                            <w:r>
                              <w:t>professional developments</w:t>
                            </w:r>
                          </w:p>
                          <w:p w14:paraId="3B81E897" w14:textId="77777777" w:rsidR="00755BDE" w:rsidRPr="000B296B" w:rsidRDefault="00755BDE" w:rsidP="00755BDE">
                            <w:pPr>
                              <w:pStyle w:val="Smallspace"/>
                            </w:pPr>
                          </w:p>
                          <w:p w14:paraId="2FF0D726" w14:textId="29A0B880" w:rsidR="00755BDE" w:rsidRPr="00755BDE" w:rsidRDefault="00755BDE" w:rsidP="003414E3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3414E3">
                              <w:rPr>
                                <w:b/>
                                <w:bCs/>
                              </w:rPr>
                              <w:t>AML-Investigation Automation</w:t>
                            </w:r>
                            <w:r>
                              <w:t xml:space="preserve"> using Agentic AI</w:t>
                            </w:r>
                            <w:r w:rsidR="003414E3">
                              <w:t xml:space="preserve"> – An AI Agent that does Anti-money laundering Investigations automatically in a </w:t>
                            </w:r>
                            <w:r w:rsidR="003414E3">
                              <w:t>faster, smarter, and more scalable</w:t>
                            </w:r>
                            <w:r w:rsidR="003414E3">
                              <w:t xml:space="preserve"> way.</w:t>
                            </w:r>
                          </w:p>
                          <w:p w14:paraId="18025786" w14:textId="6CE1FAFD" w:rsidR="00755BDE" w:rsidRPr="000B296B" w:rsidRDefault="00755BDE" w:rsidP="00E54DA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jc w:val="left"/>
                            </w:pPr>
                            <w:r w:rsidRPr="003414E3">
                              <w:rPr>
                                <w:rFonts w:ascii="Source Sans Pro" w:hAnsi="Source Sans Pro" w:cs="Source Sans Pro"/>
                                <w:b/>
                                <w:bCs/>
                                <w:color w:val="747474"/>
                                <w:position w:val="0"/>
                                <w:szCs w:val="22"/>
                              </w:rPr>
                              <w:t xml:space="preserve">Project Management Workshop </w:t>
                            </w:r>
                            <w:r w:rsidR="00A1371A" w:rsidRPr="003414E3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 xml:space="preserve">by </w:t>
                            </w:r>
                            <w:r w:rsidRPr="003414E3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>Iris Software Private Limited</w:t>
                            </w:r>
                            <w:r w:rsidR="006809CC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 xml:space="preserve"> |</w:t>
                            </w:r>
                            <w:r w:rsidRPr="003414E3">
                              <w:rPr>
                                <w:rFonts w:ascii="Source Sans Pro" w:hAnsi="Source Sans Pro" w:cs="Source Sans Pro"/>
                                <w:color w:val="747474"/>
                                <w:position w:val="0"/>
                                <w:szCs w:val="22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3A50F" id="_x0000_s1030" type="#_x0000_t202" style="position:absolute;left:0;text-align:left;margin-left:-14.5pt;margin-top:250.5pt;width:572pt;height:83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" filled="f" stroked="f">
                <v:textbox>
                  <w:txbxContent>
                    <w:p w14:paraId="0158820D" w14:textId="77777777" w:rsidR="00755BDE" w:rsidRPr="000B296B" w:rsidRDefault="00755BDE" w:rsidP="00755BDE">
                      <w:pPr>
                        <w:pStyle w:val="Heading1"/>
                      </w:pPr>
                      <w:r>
                        <w:t>professional developments</w:t>
                      </w:r>
                    </w:p>
                    <w:p w14:paraId="3B81E897" w14:textId="77777777" w:rsidR="00755BDE" w:rsidRPr="000B296B" w:rsidRDefault="00755BDE" w:rsidP="00755BDE">
                      <w:pPr>
                        <w:pStyle w:val="Smallspace"/>
                      </w:pPr>
                    </w:p>
                    <w:p w14:paraId="2FF0D726" w14:textId="29A0B880" w:rsidR="00755BDE" w:rsidRPr="00755BDE" w:rsidRDefault="00755BDE" w:rsidP="003414E3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3414E3">
                        <w:rPr>
                          <w:b/>
                          <w:bCs/>
                        </w:rPr>
                        <w:t>AML-Investigation Automation</w:t>
                      </w:r>
                      <w:r>
                        <w:t xml:space="preserve"> using Agentic AI</w:t>
                      </w:r>
                      <w:r w:rsidR="003414E3">
                        <w:t xml:space="preserve"> – An AI Agent that does Anti-money laundering Investigations automatically in a </w:t>
                      </w:r>
                      <w:r w:rsidR="003414E3">
                        <w:t>faster, smarter, and more scalable</w:t>
                      </w:r>
                      <w:r w:rsidR="003414E3">
                        <w:t xml:space="preserve"> way.</w:t>
                      </w:r>
                    </w:p>
                    <w:p w14:paraId="18025786" w14:textId="6CE1FAFD" w:rsidR="00755BDE" w:rsidRPr="000B296B" w:rsidRDefault="00755BDE" w:rsidP="00E54DA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jc w:val="left"/>
                      </w:pPr>
                      <w:r w:rsidRPr="003414E3">
                        <w:rPr>
                          <w:rFonts w:ascii="Source Sans Pro" w:hAnsi="Source Sans Pro" w:cs="Source Sans Pro"/>
                          <w:b/>
                          <w:bCs/>
                          <w:color w:val="747474"/>
                          <w:position w:val="0"/>
                          <w:szCs w:val="22"/>
                        </w:rPr>
                        <w:t xml:space="preserve">Project Management Workshop </w:t>
                      </w:r>
                      <w:r w:rsidR="00A1371A" w:rsidRPr="003414E3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 xml:space="preserve">by </w:t>
                      </w:r>
                      <w:r w:rsidRPr="003414E3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>Iris Software Private Limited</w:t>
                      </w:r>
                      <w:r w:rsidR="006809CC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 xml:space="preserve"> |</w:t>
                      </w:r>
                      <w:r w:rsidRPr="003414E3">
                        <w:rPr>
                          <w:rFonts w:ascii="Source Sans Pro" w:hAnsi="Source Sans Pro" w:cs="Source Sans Pro"/>
                          <w:color w:val="747474"/>
                          <w:position w:val="0"/>
                          <w:szCs w:val="22"/>
                        </w:rPr>
                        <w:t xml:space="preserve"> 2023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DD1B277" w14:textId="101697CF" w:rsidR="00AB4881" w:rsidRDefault="00AB4881" w:rsidP="0055578F"/>
    <w:p w14:paraId="3C578C8A" w14:textId="7E22AAC1" w:rsidR="00AB4881" w:rsidRDefault="00AB4881" w:rsidP="0055578F"/>
    <w:p w14:paraId="6469C849" w14:textId="1EECE3C6" w:rsidR="00AB4881" w:rsidRDefault="00AB4881" w:rsidP="0055578F"/>
    <w:sectPr w:rsidR="00AB4881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1B8B7A"/>
    <w:multiLevelType w:val="hybridMultilevel"/>
    <w:tmpl w:val="25E86D5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6944CD"/>
    <w:multiLevelType w:val="hybridMultilevel"/>
    <w:tmpl w:val="2CDF42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6F45EB"/>
    <w:multiLevelType w:val="hybridMultilevel"/>
    <w:tmpl w:val="F79F749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FFFF83"/>
    <w:multiLevelType w:val="singleLevel"/>
    <w:tmpl w:val="9508BA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7D0378"/>
    <w:multiLevelType w:val="hybridMultilevel"/>
    <w:tmpl w:val="966E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53DA0"/>
    <w:multiLevelType w:val="hybridMultilevel"/>
    <w:tmpl w:val="0C5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0752C"/>
    <w:multiLevelType w:val="hybridMultilevel"/>
    <w:tmpl w:val="1A4EA21C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C360F"/>
    <w:multiLevelType w:val="hybridMultilevel"/>
    <w:tmpl w:val="4DE4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08B0F"/>
    <w:multiLevelType w:val="hybridMultilevel"/>
    <w:tmpl w:val="E6D04F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5EE2C9F"/>
    <w:multiLevelType w:val="hybridMultilevel"/>
    <w:tmpl w:val="1E4E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45FA8"/>
    <w:multiLevelType w:val="hybridMultilevel"/>
    <w:tmpl w:val="DAB04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83565"/>
    <w:multiLevelType w:val="hybridMultilevel"/>
    <w:tmpl w:val="6E5990A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AB419AE"/>
    <w:multiLevelType w:val="hybridMultilevel"/>
    <w:tmpl w:val="9BC8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13E3F"/>
    <w:multiLevelType w:val="hybridMultilevel"/>
    <w:tmpl w:val="6A64F31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A6F50"/>
    <w:multiLevelType w:val="hybridMultilevel"/>
    <w:tmpl w:val="F25DD2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27D0055"/>
    <w:multiLevelType w:val="hybridMultilevel"/>
    <w:tmpl w:val="E354B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20302">
    <w:abstractNumId w:val="7"/>
  </w:num>
  <w:num w:numId="2" w16cid:durableId="2107799624">
    <w:abstractNumId w:val="9"/>
  </w:num>
  <w:num w:numId="3" w16cid:durableId="1945336037">
    <w:abstractNumId w:val="16"/>
  </w:num>
  <w:num w:numId="4" w16cid:durableId="1218471263">
    <w:abstractNumId w:val="4"/>
  </w:num>
  <w:num w:numId="5" w16cid:durableId="1679623288">
    <w:abstractNumId w:val="3"/>
  </w:num>
  <w:num w:numId="6" w16cid:durableId="195048919">
    <w:abstractNumId w:val="8"/>
  </w:num>
  <w:num w:numId="7" w16cid:durableId="128522577">
    <w:abstractNumId w:val="11"/>
  </w:num>
  <w:num w:numId="8" w16cid:durableId="1382555201">
    <w:abstractNumId w:val="2"/>
  </w:num>
  <w:num w:numId="9" w16cid:durableId="881941762">
    <w:abstractNumId w:val="0"/>
  </w:num>
  <w:num w:numId="10" w16cid:durableId="1338774884">
    <w:abstractNumId w:val="14"/>
  </w:num>
  <w:num w:numId="11" w16cid:durableId="1113936619">
    <w:abstractNumId w:val="13"/>
  </w:num>
  <w:num w:numId="12" w16cid:durableId="478884185">
    <w:abstractNumId w:val="1"/>
  </w:num>
  <w:num w:numId="13" w16cid:durableId="568881367">
    <w:abstractNumId w:val="17"/>
  </w:num>
  <w:num w:numId="14" w16cid:durableId="1117599978">
    <w:abstractNumId w:val="10"/>
  </w:num>
  <w:num w:numId="15" w16cid:durableId="483468018">
    <w:abstractNumId w:val="18"/>
  </w:num>
  <w:num w:numId="16" w16cid:durableId="1561013819">
    <w:abstractNumId w:val="6"/>
  </w:num>
  <w:num w:numId="17" w16cid:durableId="1600022855">
    <w:abstractNumId w:val="5"/>
  </w:num>
  <w:num w:numId="18" w16cid:durableId="933703345">
    <w:abstractNumId w:val="15"/>
  </w:num>
  <w:num w:numId="19" w16cid:durableId="14254164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8E"/>
    <w:rsid w:val="00036F36"/>
    <w:rsid w:val="000429E8"/>
    <w:rsid w:val="000A3787"/>
    <w:rsid w:val="000B296B"/>
    <w:rsid w:val="000D2CEF"/>
    <w:rsid w:val="000D6498"/>
    <w:rsid w:val="00122C81"/>
    <w:rsid w:val="00137727"/>
    <w:rsid w:val="00176C05"/>
    <w:rsid w:val="001A08D0"/>
    <w:rsid w:val="001B4082"/>
    <w:rsid w:val="001C574E"/>
    <w:rsid w:val="001E39BE"/>
    <w:rsid w:val="001E501D"/>
    <w:rsid w:val="0021183F"/>
    <w:rsid w:val="00250EA8"/>
    <w:rsid w:val="00257458"/>
    <w:rsid w:val="0027097E"/>
    <w:rsid w:val="002A38D2"/>
    <w:rsid w:val="002B1AAB"/>
    <w:rsid w:val="002E432C"/>
    <w:rsid w:val="00307FD9"/>
    <w:rsid w:val="00313787"/>
    <w:rsid w:val="003414E3"/>
    <w:rsid w:val="0037036D"/>
    <w:rsid w:val="003905A5"/>
    <w:rsid w:val="003B11EE"/>
    <w:rsid w:val="003C6F71"/>
    <w:rsid w:val="003D10AC"/>
    <w:rsid w:val="003D16F8"/>
    <w:rsid w:val="003D346C"/>
    <w:rsid w:val="003F1FD3"/>
    <w:rsid w:val="0047020C"/>
    <w:rsid w:val="004727EC"/>
    <w:rsid w:val="0047484C"/>
    <w:rsid w:val="004972F0"/>
    <w:rsid w:val="004A50C9"/>
    <w:rsid w:val="004B79F8"/>
    <w:rsid w:val="004C0DB9"/>
    <w:rsid w:val="004F3FAB"/>
    <w:rsid w:val="00513A10"/>
    <w:rsid w:val="00543766"/>
    <w:rsid w:val="0055578F"/>
    <w:rsid w:val="00563D14"/>
    <w:rsid w:val="005933EA"/>
    <w:rsid w:val="005C0758"/>
    <w:rsid w:val="005F168A"/>
    <w:rsid w:val="005F73C2"/>
    <w:rsid w:val="00641BD2"/>
    <w:rsid w:val="0065772F"/>
    <w:rsid w:val="006809CC"/>
    <w:rsid w:val="006A1D0E"/>
    <w:rsid w:val="00701D55"/>
    <w:rsid w:val="0071059B"/>
    <w:rsid w:val="00715B72"/>
    <w:rsid w:val="00755BDE"/>
    <w:rsid w:val="00772B75"/>
    <w:rsid w:val="007A3C8C"/>
    <w:rsid w:val="007E1359"/>
    <w:rsid w:val="007F4BF8"/>
    <w:rsid w:val="007F782C"/>
    <w:rsid w:val="00813B6C"/>
    <w:rsid w:val="00862E37"/>
    <w:rsid w:val="00873202"/>
    <w:rsid w:val="00873E5A"/>
    <w:rsid w:val="008C2667"/>
    <w:rsid w:val="008C57C3"/>
    <w:rsid w:val="00922209"/>
    <w:rsid w:val="009A74DF"/>
    <w:rsid w:val="009D580B"/>
    <w:rsid w:val="009F7DBF"/>
    <w:rsid w:val="00A0778E"/>
    <w:rsid w:val="00A1371A"/>
    <w:rsid w:val="00A141B3"/>
    <w:rsid w:val="00A43764"/>
    <w:rsid w:val="00A451FC"/>
    <w:rsid w:val="00A4544A"/>
    <w:rsid w:val="00AB4881"/>
    <w:rsid w:val="00AC4D65"/>
    <w:rsid w:val="00AE3DA9"/>
    <w:rsid w:val="00B00999"/>
    <w:rsid w:val="00B03055"/>
    <w:rsid w:val="00B12B2F"/>
    <w:rsid w:val="00B55C57"/>
    <w:rsid w:val="00BE7944"/>
    <w:rsid w:val="00BF2C6C"/>
    <w:rsid w:val="00C051E3"/>
    <w:rsid w:val="00C33C40"/>
    <w:rsid w:val="00CE2CD8"/>
    <w:rsid w:val="00D04417"/>
    <w:rsid w:val="00D62C76"/>
    <w:rsid w:val="00D83188"/>
    <w:rsid w:val="00D920AB"/>
    <w:rsid w:val="00D9434A"/>
    <w:rsid w:val="00DA2140"/>
    <w:rsid w:val="00DD71F2"/>
    <w:rsid w:val="00DE1E71"/>
    <w:rsid w:val="00DF528B"/>
    <w:rsid w:val="00DF53D7"/>
    <w:rsid w:val="00DF6BE2"/>
    <w:rsid w:val="00E11ED4"/>
    <w:rsid w:val="00E2501B"/>
    <w:rsid w:val="00E501C3"/>
    <w:rsid w:val="00E54DA7"/>
    <w:rsid w:val="00E5548E"/>
    <w:rsid w:val="00E5674E"/>
    <w:rsid w:val="00E60BEA"/>
    <w:rsid w:val="00E70E94"/>
    <w:rsid w:val="00E724A0"/>
    <w:rsid w:val="00EB3841"/>
    <w:rsid w:val="00EF6F27"/>
    <w:rsid w:val="00F00D23"/>
    <w:rsid w:val="00F01ECB"/>
    <w:rsid w:val="00F15B70"/>
    <w:rsid w:val="00F452AD"/>
    <w:rsid w:val="00F6163A"/>
    <w:rsid w:val="00F64F66"/>
    <w:rsid w:val="00FC503F"/>
    <w:rsid w:val="00FD693C"/>
    <w:rsid w:val="00FE794C"/>
    <w:rsid w:val="00FF22FB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5E32"/>
  <w15:chartTrackingRefBased/>
  <w15:docId w15:val="{056955F9-A103-45B0-862F-BBED3DF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customStyle="1" w:styleId="Default">
    <w:name w:val="Default"/>
    <w:rsid w:val="00873E5A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B40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birla.himansh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bhagra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137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Bhagra</dc:creator>
  <cp:keywords/>
  <dc:description/>
  <cp:lastModifiedBy>Himanshi Birla</cp:lastModifiedBy>
  <cp:revision>10</cp:revision>
  <cp:lastPrinted>2026-10-12T09:40:00Z</cp:lastPrinted>
  <dcterms:created xsi:type="dcterms:W3CDTF">2026-10-12T07:39:00Z</dcterms:created>
  <dcterms:modified xsi:type="dcterms:W3CDTF">2026-10-12T09:49:00Z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d7a287d5-7607-49ec-827b-3e644550a290</vt:lpwstr>
  </property>
</Properties>
</file>